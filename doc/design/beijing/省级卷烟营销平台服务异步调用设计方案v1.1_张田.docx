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563EB" w:rsidRDefault="00A563FB">
      <w:pPr>
        <w:rPr>
          <w:color w:val="000000"/>
        </w:rPr>
      </w:pPr>
      <w:r>
        <w:rPr>
          <w:noProof/>
          <w:color w:val="0000FF"/>
        </w:rPr>
        <w:drawing>
          <wp:inline distT="0" distB="0" distL="0" distR="0">
            <wp:extent cx="2169160" cy="379095"/>
            <wp:effectExtent l="0" t="0" r="2540" b="1905"/>
            <wp:docPr id="1" name="图片 1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0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16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3EB" w:rsidRDefault="00A563EB">
      <w:pPr>
        <w:rPr>
          <w:color w:val="000000"/>
        </w:rPr>
      </w:pPr>
    </w:p>
    <w:p w:rsidR="00A563EB" w:rsidRDefault="00A563EB">
      <w:pPr>
        <w:rPr>
          <w:rFonts w:ascii="黑体" w:eastAsia="黑体"/>
          <w:sz w:val="52"/>
        </w:rPr>
      </w:pPr>
    </w:p>
    <w:p w:rsidR="00673FE4" w:rsidRDefault="00673FE4" w:rsidP="004166A3">
      <w:pPr>
        <w:rPr>
          <w:rFonts w:ascii="黑体" w:eastAsia="黑体"/>
          <w:sz w:val="52"/>
        </w:rPr>
      </w:pPr>
    </w:p>
    <w:p w:rsidR="002E06E7" w:rsidRDefault="002E06E7" w:rsidP="004166A3">
      <w:pPr>
        <w:jc w:val="center"/>
        <w:rPr>
          <w:rFonts w:ascii="黑体" w:eastAsia="黑体"/>
          <w:sz w:val="52"/>
        </w:rPr>
      </w:pPr>
      <w:r>
        <w:rPr>
          <w:rFonts w:ascii="黑体" w:eastAsia="黑体"/>
          <w:sz w:val="52"/>
        </w:rPr>
        <w:t>省级</w:t>
      </w:r>
      <w:r w:rsidR="004166A3">
        <w:rPr>
          <w:rFonts w:ascii="黑体" w:eastAsia="黑体" w:hint="eastAsia"/>
          <w:sz w:val="52"/>
        </w:rPr>
        <w:t>卷烟</w:t>
      </w:r>
      <w:r w:rsidR="004166A3">
        <w:rPr>
          <w:rFonts w:ascii="黑体" w:eastAsia="黑体"/>
          <w:sz w:val="52"/>
        </w:rPr>
        <w:t>营销平台</w:t>
      </w:r>
    </w:p>
    <w:p w:rsidR="00673FE4" w:rsidRDefault="00661CF8" w:rsidP="004166A3">
      <w:pPr>
        <w:jc w:val="center"/>
        <w:rPr>
          <w:rFonts w:ascii="黑体" w:eastAsia="黑体"/>
          <w:sz w:val="52"/>
        </w:rPr>
      </w:pPr>
      <w:r>
        <w:rPr>
          <w:rFonts w:ascii="黑体" w:eastAsia="黑体" w:hint="eastAsia"/>
          <w:sz w:val="52"/>
        </w:rPr>
        <w:t>服务异步</w:t>
      </w:r>
      <w:r>
        <w:rPr>
          <w:rFonts w:ascii="黑体" w:eastAsia="黑体"/>
          <w:sz w:val="52"/>
        </w:rPr>
        <w:t>调用</w:t>
      </w:r>
    </w:p>
    <w:p w:rsidR="00A563EB" w:rsidRDefault="00A563EB" w:rsidP="004166A3">
      <w:pPr>
        <w:jc w:val="center"/>
        <w:rPr>
          <w:rFonts w:ascii="宋体" w:hAnsi="宋体"/>
          <w:sz w:val="28"/>
        </w:rPr>
      </w:pPr>
      <w:r>
        <w:rPr>
          <w:rFonts w:ascii="黑体" w:eastAsia="黑体" w:hAnsi="宋体" w:hint="eastAsia"/>
          <w:b/>
          <w:bCs/>
          <w:sz w:val="44"/>
        </w:rPr>
        <w:t>设计说明书</w:t>
      </w:r>
    </w:p>
    <w:p w:rsidR="00A563EB" w:rsidRDefault="00A563EB" w:rsidP="004166A3">
      <w:pPr>
        <w:jc w:val="center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版本号：</w:t>
      </w:r>
      <w:r w:rsidR="00024C0E">
        <w:rPr>
          <w:rFonts w:ascii="宋体" w:hAnsi="宋体" w:hint="eastAsia"/>
          <w:sz w:val="28"/>
        </w:rPr>
        <w:t>1.</w:t>
      </w:r>
      <w:r w:rsidR="00AF17CF">
        <w:rPr>
          <w:rFonts w:ascii="宋体" w:hAnsi="宋体"/>
          <w:sz w:val="28"/>
        </w:rPr>
        <w:t>0</w:t>
      </w:r>
    </w:p>
    <w:p w:rsidR="00A563EB" w:rsidRDefault="00A563EB" w:rsidP="004166A3">
      <w:pPr>
        <w:rPr>
          <w:sz w:val="28"/>
        </w:rPr>
      </w:pPr>
    </w:p>
    <w:p w:rsidR="00A563EB" w:rsidRDefault="00A563EB">
      <w:pPr>
        <w:jc w:val="center"/>
        <w:rPr>
          <w:sz w:val="28"/>
        </w:rPr>
      </w:pPr>
    </w:p>
    <w:p w:rsidR="00A563EB" w:rsidRDefault="00A563EB">
      <w:pPr>
        <w:jc w:val="center"/>
        <w:rPr>
          <w:sz w:val="28"/>
        </w:rPr>
      </w:pPr>
    </w:p>
    <w:p w:rsidR="00A563EB" w:rsidRDefault="00A563EB">
      <w:pPr>
        <w:jc w:val="center"/>
        <w:rPr>
          <w:b/>
          <w:sz w:val="28"/>
        </w:rPr>
      </w:pPr>
    </w:p>
    <w:p w:rsidR="00A563EB" w:rsidRDefault="00A563EB">
      <w:pPr>
        <w:jc w:val="center"/>
        <w:rPr>
          <w:sz w:val="28"/>
        </w:rPr>
      </w:pPr>
    </w:p>
    <w:p w:rsidR="00A563EB" w:rsidRDefault="00A563EB">
      <w:pPr>
        <w:jc w:val="center"/>
        <w:rPr>
          <w:sz w:val="28"/>
        </w:rPr>
      </w:pPr>
    </w:p>
    <w:p w:rsidR="00A563EB" w:rsidRDefault="00A563EB">
      <w:pPr>
        <w:jc w:val="center"/>
        <w:rPr>
          <w:sz w:val="28"/>
        </w:rPr>
      </w:pPr>
    </w:p>
    <w:p w:rsidR="00A563EB" w:rsidRDefault="00A563EB">
      <w:pPr>
        <w:jc w:val="center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日期:</w:t>
      </w:r>
      <w:r w:rsidR="00661CF8">
        <w:rPr>
          <w:rFonts w:ascii="Arial" w:hAnsi="Arial" w:cs="Arial"/>
        </w:rPr>
        <w:t xml:space="preserve"> 2016-04</w:t>
      </w:r>
      <w:r w:rsidR="00613B46">
        <w:rPr>
          <w:rFonts w:ascii="Arial" w:hAnsi="Arial" w:cs="Arial"/>
        </w:rPr>
        <w:t>-</w:t>
      </w:r>
      <w:r w:rsidR="00661CF8">
        <w:rPr>
          <w:rFonts w:ascii="Arial" w:hAnsi="Arial" w:cs="Arial"/>
        </w:rPr>
        <w:t>27</w:t>
      </w:r>
    </w:p>
    <w:p w:rsidR="00A563EB" w:rsidRDefault="00EB174B">
      <w:pPr>
        <w:jc w:val="center"/>
        <w:rPr>
          <w:sz w:val="28"/>
        </w:rPr>
      </w:pPr>
      <w:r>
        <w:rPr>
          <w:rFonts w:hint="eastAsia"/>
          <w:sz w:val="28"/>
        </w:rPr>
        <w:t>浪潮软件股份有限</w:t>
      </w:r>
      <w:r>
        <w:rPr>
          <w:sz w:val="28"/>
        </w:rPr>
        <w:t>公司</w:t>
      </w:r>
    </w:p>
    <w:p w:rsidR="00A563EB" w:rsidRDefault="00A563EB">
      <w:pPr>
        <w:jc w:val="center"/>
        <w:rPr>
          <w:sz w:val="28"/>
        </w:rPr>
      </w:pPr>
    </w:p>
    <w:p w:rsidR="00A563EB" w:rsidRDefault="00A563EB">
      <w:pPr>
        <w:jc w:val="center"/>
        <w:rPr>
          <w:sz w:val="28"/>
        </w:rPr>
      </w:pPr>
    </w:p>
    <w:p w:rsidR="00A563EB" w:rsidRDefault="00A563EB">
      <w:pPr>
        <w:jc w:val="center"/>
        <w:rPr>
          <w:sz w:val="28"/>
        </w:rPr>
      </w:pPr>
    </w:p>
    <w:p w:rsidR="00A563EB" w:rsidRDefault="00673FE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A563EB">
        <w:rPr>
          <w:rFonts w:ascii="Arial" w:hAnsi="Arial" w:cs="Arial" w:hint="eastAsia"/>
          <w:b/>
          <w:bCs/>
        </w:rPr>
        <w:lastRenderedPageBreak/>
        <w:t>文档修订</w:t>
      </w:r>
    </w:p>
    <w:p w:rsidR="00A563EB" w:rsidRDefault="00A563EB"/>
    <w:tbl>
      <w:tblPr>
        <w:tblW w:w="8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2279"/>
        <w:gridCol w:w="1200"/>
        <w:gridCol w:w="3780"/>
      </w:tblGrid>
      <w:tr w:rsidR="00A563EB" w:rsidTr="00757BC8">
        <w:tc>
          <w:tcPr>
            <w:tcW w:w="1129" w:type="dxa"/>
            <w:shd w:val="clear" w:color="auto" w:fill="E6E6E6"/>
          </w:tcPr>
          <w:p w:rsidR="00A563EB" w:rsidRDefault="00A563E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2279" w:type="dxa"/>
            <w:shd w:val="clear" w:color="auto" w:fill="E6E6E6"/>
          </w:tcPr>
          <w:p w:rsidR="00A563EB" w:rsidRDefault="00A563E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200" w:type="dxa"/>
            <w:shd w:val="clear" w:color="auto" w:fill="E6E6E6"/>
          </w:tcPr>
          <w:p w:rsidR="00A563EB" w:rsidRDefault="00A563E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更改人</w:t>
            </w:r>
          </w:p>
        </w:tc>
        <w:tc>
          <w:tcPr>
            <w:tcW w:w="3780" w:type="dxa"/>
            <w:shd w:val="clear" w:color="auto" w:fill="E6E6E6"/>
          </w:tcPr>
          <w:p w:rsidR="00A563EB" w:rsidRDefault="00A563E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描述（注明修改的条款或页）</w:t>
            </w:r>
          </w:p>
        </w:tc>
      </w:tr>
      <w:tr w:rsidR="00A563EB" w:rsidTr="00757BC8">
        <w:tc>
          <w:tcPr>
            <w:tcW w:w="1129" w:type="dxa"/>
            <w:vAlign w:val="center"/>
          </w:tcPr>
          <w:p w:rsidR="00A563EB" w:rsidRDefault="00757B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</w:t>
            </w:r>
            <w:r>
              <w:rPr>
                <w:rFonts w:ascii="Arial" w:hAnsi="Arial" w:cs="Arial"/>
              </w:rPr>
              <w:t>.0</w:t>
            </w:r>
          </w:p>
        </w:tc>
        <w:tc>
          <w:tcPr>
            <w:tcW w:w="2279" w:type="dxa"/>
            <w:vAlign w:val="center"/>
          </w:tcPr>
          <w:p w:rsidR="00A563EB" w:rsidRPr="004E6AED" w:rsidRDefault="00F9567D" w:rsidP="0030310F">
            <w:pPr>
              <w:jc w:val="center"/>
              <w:rPr>
                <w:rFonts w:ascii="宋体" w:hAnsi="宋体" w:cs="Arial"/>
              </w:rPr>
            </w:pPr>
            <w:r>
              <w:rPr>
                <w:rFonts w:ascii="Arial" w:hAnsi="Arial" w:cs="Arial" w:hint="eastAsia"/>
              </w:rPr>
              <w:t>2016</w:t>
            </w:r>
            <w:r>
              <w:rPr>
                <w:rFonts w:ascii="Arial" w:hAnsi="Arial" w:cs="Arial" w:hint="eastAsia"/>
              </w:rPr>
              <w:t>年</w:t>
            </w:r>
            <w:r>
              <w:rPr>
                <w:rFonts w:ascii="Arial" w:hAnsi="Arial" w:cs="Arial" w:hint="eastAsia"/>
              </w:rPr>
              <w:t>4</w:t>
            </w:r>
            <w:r>
              <w:rPr>
                <w:rFonts w:ascii="Arial" w:hAnsi="Arial" w:cs="Arial" w:hint="eastAsia"/>
              </w:rPr>
              <w:t>月</w:t>
            </w:r>
            <w:r>
              <w:rPr>
                <w:rFonts w:ascii="Arial" w:hAnsi="Arial" w:cs="Arial" w:hint="eastAsia"/>
              </w:rPr>
              <w:t>27</w:t>
            </w:r>
            <w:r>
              <w:rPr>
                <w:rFonts w:ascii="Arial" w:hAnsi="Arial" w:cs="Arial" w:hint="eastAsia"/>
              </w:rPr>
              <w:t>日</w:t>
            </w:r>
          </w:p>
        </w:tc>
        <w:tc>
          <w:tcPr>
            <w:tcW w:w="1200" w:type="dxa"/>
            <w:vAlign w:val="center"/>
          </w:tcPr>
          <w:p w:rsidR="00A563EB" w:rsidRDefault="00661CF8" w:rsidP="00661CF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张田</w:t>
            </w:r>
          </w:p>
        </w:tc>
        <w:tc>
          <w:tcPr>
            <w:tcW w:w="3780" w:type="dxa"/>
          </w:tcPr>
          <w:p w:rsidR="00A563EB" w:rsidRDefault="00F22D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基线版本</w:t>
            </w:r>
          </w:p>
        </w:tc>
      </w:tr>
      <w:tr w:rsidR="00A563EB" w:rsidTr="00757BC8">
        <w:tc>
          <w:tcPr>
            <w:tcW w:w="1129" w:type="dxa"/>
            <w:vAlign w:val="center"/>
          </w:tcPr>
          <w:p w:rsidR="00A563EB" w:rsidRDefault="00F9567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1.1</w:t>
            </w:r>
          </w:p>
        </w:tc>
        <w:tc>
          <w:tcPr>
            <w:tcW w:w="2279" w:type="dxa"/>
            <w:vAlign w:val="center"/>
          </w:tcPr>
          <w:p w:rsidR="00A563EB" w:rsidRDefault="00F9567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2016</w:t>
            </w:r>
            <w:r>
              <w:rPr>
                <w:rFonts w:ascii="Arial" w:hAnsi="Arial" w:cs="Arial" w:hint="eastAsia"/>
              </w:rPr>
              <w:t>年</w:t>
            </w:r>
            <w:r>
              <w:rPr>
                <w:rFonts w:ascii="Arial" w:hAnsi="Arial" w:cs="Arial" w:hint="eastAsia"/>
              </w:rPr>
              <w:t>4</w:t>
            </w:r>
            <w:r>
              <w:rPr>
                <w:rFonts w:ascii="Arial" w:hAnsi="Arial" w:cs="Arial" w:hint="eastAsia"/>
              </w:rPr>
              <w:t>月</w:t>
            </w:r>
            <w:r>
              <w:rPr>
                <w:rFonts w:ascii="Arial" w:hAnsi="Arial" w:cs="Arial" w:hint="eastAsia"/>
              </w:rPr>
              <w:t>28</w:t>
            </w:r>
            <w:r>
              <w:rPr>
                <w:rFonts w:ascii="Arial" w:hAnsi="Arial" w:cs="Arial" w:hint="eastAsia"/>
              </w:rPr>
              <w:t>日</w:t>
            </w:r>
          </w:p>
        </w:tc>
        <w:tc>
          <w:tcPr>
            <w:tcW w:w="1200" w:type="dxa"/>
            <w:vAlign w:val="center"/>
          </w:tcPr>
          <w:p w:rsidR="00A563EB" w:rsidRDefault="00F9567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张田</w:t>
            </w:r>
          </w:p>
        </w:tc>
        <w:tc>
          <w:tcPr>
            <w:tcW w:w="3780" w:type="dxa"/>
          </w:tcPr>
          <w:p w:rsidR="00A563EB" w:rsidRDefault="00F9567D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补充名词解释</w:t>
            </w:r>
            <w:r>
              <w:rPr>
                <w:rFonts w:ascii="Arial" w:hAnsi="Arial" w:cs="Arial"/>
              </w:rPr>
              <w:t>，帮助理解调用过程</w:t>
            </w:r>
            <w:r w:rsidR="00BD4803">
              <w:rPr>
                <w:rFonts w:ascii="Arial" w:hAnsi="Arial" w:cs="Arial" w:hint="eastAsia"/>
              </w:rPr>
              <w:t>，</w:t>
            </w:r>
            <w:bookmarkStart w:id="0" w:name="_GoBack"/>
            <w:bookmarkEnd w:id="0"/>
            <w:r>
              <w:rPr>
                <w:rFonts w:ascii="Arial" w:hAnsi="Arial" w:cs="Arial" w:hint="eastAsia"/>
              </w:rPr>
              <w:t>补充</w:t>
            </w:r>
            <w:r>
              <w:rPr>
                <w:rFonts w:ascii="Arial" w:hAnsi="Arial" w:cs="Arial"/>
              </w:rPr>
              <w:t>示例代码部分的示例细节</w:t>
            </w:r>
          </w:p>
        </w:tc>
      </w:tr>
      <w:tr w:rsidR="00A563EB" w:rsidTr="00757BC8">
        <w:tc>
          <w:tcPr>
            <w:tcW w:w="1129" w:type="dxa"/>
            <w:vAlign w:val="center"/>
          </w:tcPr>
          <w:p w:rsidR="00A563EB" w:rsidRDefault="00A563E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9" w:type="dxa"/>
            <w:vAlign w:val="center"/>
          </w:tcPr>
          <w:p w:rsidR="00A563EB" w:rsidRDefault="00A563E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1200" w:type="dxa"/>
            <w:vAlign w:val="center"/>
          </w:tcPr>
          <w:p w:rsidR="00A563EB" w:rsidRDefault="00A563E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3780" w:type="dxa"/>
          </w:tcPr>
          <w:p w:rsidR="00A563EB" w:rsidRDefault="00A563EB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</w:tr>
      <w:tr w:rsidR="00A563EB" w:rsidTr="00757BC8">
        <w:tc>
          <w:tcPr>
            <w:tcW w:w="1129" w:type="dxa"/>
            <w:vAlign w:val="center"/>
          </w:tcPr>
          <w:p w:rsidR="00A563EB" w:rsidRDefault="00A563E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9" w:type="dxa"/>
            <w:vAlign w:val="center"/>
          </w:tcPr>
          <w:p w:rsidR="00A563EB" w:rsidRDefault="00A563E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  <w:vAlign w:val="center"/>
          </w:tcPr>
          <w:p w:rsidR="00A563EB" w:rsidRDefault="00A563E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80" w:type="dxa"/>
          </w:tcPr>
          <w:p w:rsidR="00A563EB" w:rsidRDefault="00A563EB">
            <w:pPr>
              <w:rPr>
                <w:rFonts w:ascii="Arial" w:hAnsi="Arial" w:cs="Arial"/>
              </w:rPr>
            </w:pPr>
          </w:p>
        </w:tc>
      </w:tr>
    </w:tbl>
    <w:p w:rsidR="00A563EB" w:rsidRDefault="00A563EB"/>
    <w:p w:rsidR="00A563EB" w:rsidRDefault="00A563EB">
      <w:r>
        <w:rPr>
          <w:rFonts w:hint="eastAsia"/>
          <w:color w:val="000000"/>
        </w:rPr>
        <w:t>抄送人：高级管理者、研发经理、客户经理、客户代表、项目组成员、</w:t>
      </w:r>
      <w:r>
        <w:rPr>
          <w:rFonts w:hint="eastAsia"/>
          <w:color w:val="000000"/>
        </w:rPr>
        <w:t>SCCB</w:t>
      </w:r>
      <w:r>
        <w:rPr>
          <w:rFonts w:hint="eastAsia"/>
        </w:rPr>
        <w:t>（在项目实际应用时最好写明抄送人的姓名）</w:t>
      </w:r>
    </w:p>
    <w:p w:rsidR="00A563EB" w:rsidRDefault="00A563EB"/>
    <w:p w:rsidR="00A563EB" w:rsidRDefault="00A563EB">
      <w:pPr>
        <w:sectPr w:rsidR="00A563EB" w:rsidSect="00836478">
          <w:headerReference w:type="default" r:id="rId8"/>
          <w:footerReference w:type="default" r:id="rId9"/>
          <w:pgSz w:w="11906" w:h="16838"/>
          <w:pgMar w:top="1440" w:right="1797" w:bottom="1440" w:left="1797" w:header="851" w:footer="992" w:gutter="0"/>
          <w:cols w:space="720"/>
          <w:titlePg/>
          <w:docGrid w:type="lines" w:linePitch="312"/>
        </w:sectPr>
      </w:pPr>
    </w:p>
    <w:p w:rsidR="00A563EB" w:rsidRPr="00A06BAD" w:rsidRDefault="00A563EB" w:rsidP="00A06BAD">
      <w:pPr>
        <w:spacing w:afterLines="50" w:after="156"/>
        <w:jc w:val="center"/>
        <w:rPr>
          <w:rFonts w:ascii="宋体" w:hAnsi="宋体"/>
          <w:sz w:val="32"/>
          <w:szCs w:val="32"/>
        </w:rPr>
      </w:pPr>
      <w:r w:rsidRPr="00A06BAD">
        <w:rPr>
          <w:rFonts w:eastAsia="黑体" w:hint="eastAsia"/>
          <w:b/>
          <w:sz w:val="32"/>
          <w:szCs w:val="32"/>
        </w:rPr>
        <w:lastRenderedPageBreak/>
        <w:t>目录</w:t>
      </w:r>
    </w:p>
    <w:p w:rsidR="00F9567D" w:rsidRDefault="0028471D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8471D">
        <w:rPr>
          <w:sz w:val="21"/>
          <w:szCs w:val="21"/>
        </w:rPr>
        <w:fldChar w:fldCharType="begin"/>
      </w:r>
      <w:r w:rsidRPr="0028471D">
        <w:rPr>
          <w:sz w:val="21"/>
          <w:szCs w:val="21"/>
        </w:rPr>
        <w:instrText xml:space="preserve"> TOC \o "1-4" \u </w:instrText>
      </w:r>
      <w:r w:rsidRPr="0028471D">
        <w:rPr>
          <w:sz w:val="21"/>
          <w:szCs w:val="21"/>
        </w:rPr>
        <w:fldChar w:fldCharType="separate"/>
      </w:r>
      <w:r w:rsidR="00F9567D" w:rsidRPr="0024249A">
        <w:rPr>
          <w:rFonts w:ascii="宋体" w:hAnsi="宋体"/>
          <w:noProof/>
          <w:color w:val="000000"/>
        </w:rPr>
        <w:t>1</w:t>
      </w:r>
      <w:r w:rsidR="00F9567D"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="00F9567D" w:rsidRPr="0024249A">
        <w:rPr>
          <w:rFonts w:ascii="宋体" w:hAnsi="宋体" w:hint="eastAsia"/>
          <w:noProof/>
          <w:color w:val="000000"/>
        </w:rPr>
        <w:t>概述</w:t>
      </w:r>
      <w:r w:rsidR="00F9567D">
        <w:rPr>
          <w:noProof/>
        </w:rPr>
        <w:tab/>
      </w:r>
      <w:r w:rsidR="00F9567D">
        <w:rPr>
          <w:noProof/>
        </w:rPr>
        <w:fldChar w:fldCharType="begin"/>
      </w:r>
      <w:r w:rsidR="00F9567D">
        <w:rPr>
          <w:noProof/>
        </w:rPr>
        <w:instrText xml:space="preserve"> PAGEREF _Toc449629748 \h </w:instrText>
      </w:r>
      <w:r w:rsidR="00F9567D">
        <w:rPr>
          <w:noProof/>
        </w:rPr>
      </w:r>
      <w:r w:rsidR="00F9567D">
        <w:rPr>
          <w:noProof/>
        </w:rPr>
        <w:fldChar w:fldCharType="separate"/>
      </w:r>
      <w:r w:rsidR="00F9567D">
        <w:rPr>
          <w:noProof/>
        </w:rPr>
        <w:t>4</w:t>
      </w:r>
      <w:r w:rsidR="00F9567D">
        <w:rPr>
          <w:noProof/>
        </w:rPr>
        <w:fldChar w:fldCharType="end"/>
      </w:r>
    </w:p>
    <w:p w:rsidR="00F9567D" w:rsidRDefault="00F9567D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2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主要实现逻辑与接口规范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F9567D" w:rsidRDefault="00F9567D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2.1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利用公共工具类的方式实现通过</w:t>
      </w:r>
      <w:r w:rsidRPr="0024249A">
        <w:rPr>
          <w:rFonts w:ascii="宋体" w:hAnsi="宋体"/>
          <w:noProof/>
          <w:color w:val="000000"/>
        </w:rPr>
        <w:t>MQ</w:t>
      </w:r>
      <w:r w:rsidRPr="0024249A">
        <w:rPr>
          <w:rFonts w:ascii="宋体" w:hAnsi="宋体" w:hint="eastAsia"/>
          <w:noProof/>
          <w:color w:val="000000"/>
        </w:rPr>
        <w:t>的服务异步调用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F9567D" w:rsidRDefault="00F9567D">
      <w:pPr>
        <w:pStyle w:val="30"/>
        <w:tabs>
          <w:tab w:val="left" w:pos="171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2.1.1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调用过程说明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F9567D" w:rsidRDefault="00F9567D">
      <w:pPr>
        <w:pStyle w:val="30"/>
        <w:tabs>
          <w:tab w:val="left" w:pos="171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2.1.2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调用过程流程图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F9567D" w:rsidRDefault="00F9567D">
      <w:pPr>
        <w:pStyle w:val="30"/>
        <w:tabs>
          <w:tab w:val="left" w:pos="171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2.1.3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接口说明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F9567D" w:rsidRDefault="00F9567D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2.2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利用注解的方式在组件内实现通过</w:t>
      </w:r>
      <w:r w:rsidRPr="0024249A">
        <w:rPr>
          <w:rFonts w:ascii="宋体" w:hAnsi="宋体"/>
          <w:noProof/>
          <w:color w:val="000000"/>
        </w:rPr>
        <w:t>MQ</w:t>
      </w:r>
      <w:r w:rsidRPr="0024249A">
        <w:rPr>
          <w:rFonts w:ascii="宋体" w:hAnsi="宋体" w:hint="eastAsia"/>
          <w:noProof/>
          <w:color w:val="000000"/>
        </w:rPr>
        <w:t>的异步调用（下一版本补充）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F9567D" w:rsidRDefault="00F9567D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3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开发时的调用方式说明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F9567D" w:rsidRDefault="00F9567D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3.1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异步调用</w:t>
      </w:r>
      <w:r w:rsidRPr="0024249A">
        <w:rPr>
          <w:rFonts w:ascii="宋体" w:hAnsi="宋体"/>
          <w:noProof/>
          <w:color w:val="000000"/>
        </w:rPr>
        <w:t>-</w:t>
      </w:r>
      <w:r w:rsidRPr="0024249A">
        <w:rPr>
          <w:rFonts w:ascii="宋体" w:hAnsi="宋体" w:hint="eastAsia"/>
          <w:noProof/>
          <w:color w:val="000000"/>
        </w:rPr>
        <w:t>调用端代码示例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F9567D" w:rsidRDefault="00F9567D">
      <w:pPr>
        <w:pStyle w:val="30"/>
        <w:tabs>
          <w:tab w:val="left" w:pos="171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3.1.1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配置文件配置说明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F9567D" w:rsidRDefault="00F9567D">
      <w:pPr>
        <w:pStyle w:val="30"/>
        <w:tabs>
          <w:tab w:val="left" w:pos="171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3.1.2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代码示例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9567D" w:rsidRDefault="00F9567D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3.2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异步调用</w:t>
      </w:r>
      <w:r w:rsidRPr="0024249A">
        <w:rPr>
          <w:rFonts w:ascii="宋体" w:hAnsi="宋体"/>
          <w:noProof/>
          <w:color w:val="000000"/>
        </w:rPr>
        <w:t>-</w:t>
      </w:r>
      <w:r w:rsidRPr="0024249A">
        <w:rPr>
          <w:rFonts w:ascii="宋体" w:hAnsi="宋体" w:hint="eastAsia"/>
          <w:noProof/>
          <w:color w:val="000000"/>
        </w:rPr>
        <w:t>被调用端代码示例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9567D" w:rsidRDefault="00F9567D">
      <w:pPr>
        <w:pStyle w:val="30"/>
        <w:tabs>
          <w:tab w:val="left" w:pos="171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3.2.1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配置文件配置说明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9567D" w:rsidRDefault="00F9567D">
      <w:pPr>
        <w:pStyle w:val="30"/>
        <w:tabs>
          <w:tab w:val="left" w:pos="171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3.2.2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代码示例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F9567D" w:rsidRDefault="00F9567D">
      <w:pPr>
        <w:pStyle w:val="30"/>
        <w:tabs>
          <w:tab w:val="left" w:pos="171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24249A">
        <w:rPr>
          <w:rFonts w:ascii="宋体" w:hAnsi="宋体"/>
          <w:noProof/>
          <w:color w:val="000000"/>
        </w:rPr>
        <w:t>3.2.3</w:t>
      </w:r>
      <w:r>
        <w:rPr>
          <w:rFonts w:asciiTheme="minorHAnsi" w:eastAsiaTheme="minorEastAsia" w:hAnsiTheme="minorHAnsi" w:cstheme="minorBidi"/>
          <w:noProof/>
          <w:sz w:val="21"/>
          <w:szCs w:val="22"/>
        </w:rPr>
        <w:tab/>
      </w:r>
      <w:r w:rsidRPr="0024249A">
        <w:rPr>
          <w:rFonts w:ascii="宋体" w:hAnsi="宋体" w:hint="eastAsia"/>
          <w:noProof/>
          <w:color w:val="000000"/>
        </w:rPr>
        <w:t>被调用端已经使用</w:t>
      </w:r>
      <w:r w:rsidRPr="0024249A">
        <w:rPr>
          <w:rFonts w:ascii="宋体" w:hAnsi="宋体"/>
          <w:noProof/>
          <w:color w:val="000000"/>
        </w:rPr>
        <w:t>mq</w:t>
      </w:r>
      <w:r w:rsidRPr="0024249A">
        <w:rPr>
          <w:rFonts w:ascii="宋体" w:hAnsi="宋体" w:hint="eastAsia"/>
          <w:noProof/>
          <w:color w:val="000000"/>
        </w:rPr>
        <w:t>做了消息处理的情况下的配置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_Toc449629762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A563EB" w:rsidRPr="0028471D" w:rsidRDefault="0028471D">
      <w:pPr>
        <w:ind w:firstLine="420"/>
        <w:rPr>
          <w:sz w:val="21"/>
          <w:szCs w:val="21"/>
        </w:rPr>
      </w:pPr>
      <w:r w:rsidRPr="0028471D">
        <w:rPr>
          <w:sz w:val="21"/>
          <w:szCs w:val="21"/>
        </w:rPr>
        <w:fldChar w:fldCharType="end"/>
      </w:r>
    </w:p>
    <w:p w:rsidR="00A563EB" w:rsidRDefault="00A563EB">
      <w:pPr>
        <w:sectPr w:rsidR="00A563EB" w:rsidSect="00836478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A563EB" w:rsidRDefault="00A563EB" w:rsidP="0027790F">
      <w:pPr>
        <w:pStyle w:val="1"/>
        <w:numPr>
          <w:ilvl w:val="0"/>
          <w:numId w:val="3"/>
        </w:numPr>
        <w:spacing w:before="0" w:after="0" w:line="360" w:lineRule="auto"/>
        <w:rPr>
          <w:rStyle w:val="11"/>
          <w:rFonts w:ascii="宋体" w:hAnsi="宋体"/>
          <w:color w:val="000000"/>
        </w:rPr>
      </w:pPr>
      <w:bookmarkStart w:id="1" w:name="_Toc449629748"/>
      <w:r w:rsidRPr="00031B92">
        <w:rPr>
          <w:rStyle w:val="11"/>
          <w:rFonts w:ascii="宋体" w:hAnsi="宋体" w:hint="eastAsia"/>
          <w:color w:val="000000"/>
        </w:rPr>
        <w:lastRenderedPageBreak/>
        <w:t>概述</w:t>
      </w:r>
      <w:bookmarkEnd w:id="1"/>
    </w:p>
    <w:p w:rsidR="00661CF8" w:rsidRPr="0055567F" w:rsidRDefault="00661CF8" w:rsidP="00661CF8">
      <w:pPr>
        <w:spacing w:line="360" w:lineRule="auto"/>
        <w:ind w:firstLineChars="236" w:firstLine="496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省级</w:t>
      </w:r>
      <w:r w:rsidRPr="0055567F">
        <w:rPr>
          <w:sz w:val="21"/>
          <w:szCs w:val="21"/>
          <w:lang w:val="x-none"/>
        </w:rPr>
        <w:t>卷烟</w:t>
      </w:r>
      <w:r w:rsidRPr="0055567F">
        <w:rPr>
          <w:rFonts w:hint="eastAsia"/>
          <w:sz w:val="21"/>
          <w:szCs w:val="21"/>
          <w:lang w:val="x-none"/>
        </w:rPr>
        <w:t>营销</w:t>
      </w:r>
      <w:r w:rsidRPr="0055567F">
        <w:rPr>
          <w:sz w:val="21"/>
          <w:szCs w:val="21"/>
          <w:lang w:val="x-none"/>
        </w:rPr>
        <w:t>平台中</w:t>
      </w:r>
      <w:r w:rsidRPr="0055567F">
        <w:rPr>
          <w:rFonts w:hint="eastAsia"/>
          <w:sz w:val="21"/>
          <w:szCs w:val="21"/>
          <w:lang w:val="x-none"/>
        </w:rPr>
        <w:t>目前</w:t>
      </w:r>
      <w:r w:rsidRPr="0055567F">
        <w:rPr>
          <w:sz w:val="21"/>
          <w:szCs w:val="21"/>
          <w:lang w:val="x-none"/>
        </w:rPr>
        <w:t>服务的</w:t>
      </w:r>
      <w:r w:rsidRPr="0055567F">
        <w:rPr>
          <w:rFonts w:hint="eastAsia"/>
          <w:sz w:val="21"/>
          <w:szCs w:val="21"/>
          <w:lang w:val="x-none"/>
        </w:rPr>
        <w:t>调用主要</w:t>
      </w:r>
      <w:r w:rsidRPr="0055567F">
        <w:rPr>
          <w:sz w:val="21"/>
          <w:szCs w:val="21"/>
          <w:lang w:val="x-none"/>
        </w:rPr>
        <w:t>采用高速服务的方式，</w:t>
      </w:r>
      <w:r w:rsidRPr="0055567F">
        <w:rPr>
          <w:rFonts w:hint="eastAsia"/>
          <w:sz w:val="21"/>
          <w:szCs w:val="21"/>
          <w:lang w:val="x-none"/>
        </w:rPr>
        <w:t>进行</w:t>
      </w:r>
      <w:r w:rsidRPr="0055567F">
        <w:rPr>
          <w:sz w:val="21"/>
          <w:szCs w:val="21"/>
          <w:lang w:val="x-none"/>
        </w:rPr>
        <w:t>同步调用，目前有越来越多的需求，需要进行异步调用，主要需求如下：</w:t>
      </w:r>
    </w:p>
    <w:p w:rsidR="00C167B4" w:rsidRPr="0055567F" w:rsidRDefault="00661CF8" w:rsidP="00661CF8">
      <w:pPr>
        <w:pStyle w:val="af3"/>
        <w:numPr>
          <w:ilvl w:val="0"/>
          <w:numId w:val="27"/>
        </w:numPr>
        <w:spacing w:line="360" w:lineRule="auto"/>
        <w:ind w:firstLineChars="0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接口</w:t>
      </w:r>
      <w:r w:rsidRPr="0055567F">
        <w:rPr>
          <w:sz w:val="21"/>
          <w:szCs w:val="21"/>
          <w:lang w:val="x-none"/>
        </w:rPr>
        <w:t>开放给第三方</w:t>
      </w:r>
      <w:r w:rsidRPr="0055567F">
        <w:rPr>
          <w:rFonts w:hint="eastAsia"/>
          <w:sz w:val="21"/>
          <w:szCs w:val="21"/>
          <w:lang w:val="x-none"/>
        </w:rPr>
        <w:t>系统</w:t>
      </w:r>
      <w:r w:rsidRPr="0055567F">
        <w:rPr>
          <w:sz w:val="21"/>
          <w:szCs w:val="21"/>
          <w:lang w:val="x-none"/>
        </w:rPr>
        <w:t>，需要异步调用解耦服务的调用，防止对卷烟影响系统形成冲击影响系统</w:t>
      </w:r>
      <w:r w:rsidRPr="0055567F">
        <w:rPr>
          <w:rFonts w:hint="eastAsia"/>
          <w:sz w:val="21"/>
          <w:szCs w:val="21"/>
          <w:lang w:val="x-none"/>
        </w:rPr>
        <w:t>核心</w:t>
      </w:r>
      <w:r w:rsidRPr="0055567F">
        <w:rPr>
          <w:sz w:val="21"/>
          <w:szCs w:val="21"/>
          <w:lang w:val="x-none"/>
        </w:rPr>
        <w:t>功能</w:t>
      </w:r>
      <w:r w:rsidR="00B242B3" w:rsidRPr="0055567F">
        <w:rPr>
          <w:sz w:val="21"/>
          <w:szCs w:val="21"/>
          <w:lang w:val="x-none"/>
        </w:rPr>
        <w:t>。</w:t>
      </w:r>
    </w:p>
    <w:p w:rsidR="00661CF8" w:rsidRPr="0055567F" w:rsidRDefault="00661CF8" w:rsidP="00661CF8">
      <w:pPr>
        <w:pStyle w:val="af3"/>
        <w:numPr>
          <w:ilvl w:val="0"/>
          <w:numId w:val="27"/>
        </w:numPr>
        <w:spacing w:line="360" w:lineRule="auto"/>
        <w:ind w:firstLineChars="0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为了提高</w:t>
      </w:r>
      <w:r w:rsidRPr="0055567F">
        <w:rPr>
          <w:sz w:val="21"/>
          <w:szCs w:val="21"/>
          <w:lang w:val="x-none"/>
        </w:rPr>
        <w:t>系统的并发能力，需要</w:t>
      </w:r>
      <w:r w:rsidRPr="0055567F">
        <w:rPr>
          <w:rFonts w:hint="eastAsia"/>
          <w:sz w:val="21"/>
          <w:szCs w:val="21"/>
          <w:lang w:val="x-none"/>
        </w:rPr>
        <w:t>异步调用</w:t>
      </w:r>
      <w:r w:rsidRPr="0055567F">
        <w:rPr>
          <w:sz w:val="21"/>
          <w:szCs w:val="21"/>
          <w:lang w:val="x-none"/>
        </w:rPr>
        <w:t>，通过</w:t>
      </w:r>
      <w:r w:rsidRPr="0055567F">
        <w:rPr>
          <w:sz w:val="21"/>
          <w:szCs w:val="21"/>
          <w:lang w:val="x-none"/>
        </w:rPr>
        <w:t>MQ</w:t>
      </w:r>
      <w:r w:rsidRPr="0055567F">
        <w:rPr>
          <w:sz w:val="21"/>
          <w:szCs w:val="21"/>
          <w:lang w:val="x-none"/>
        </w:rPr>
        <w:t>做</w:t>
      </w:r>
      <w:r w:rsidRPr="0055567F">
        <w:rPr>
          <w:rFonts w:hint="eastAsia"/>
          <w:sz w:val="21"/>
          <w:szCs w:val="21"/>
          <w:lang w:val="x-none"/>
        </w:rPr>
        <w:t>消峰</w:t>
      </w:r>
      <w:r w:rsidRPr="0055567F">
        <w:rPr>
          <w:sz w:val="21"/>
          <w:szCs w:val="21"/>
          <w:lang w:val="x-none"/>
        </w:rPr>
        <w:t>处理。</w:t>
      </w:r>
    </w:p>
    <w:p w:rsidR="00661CF8" w:rsidRPr="0055567F" w:rsidRDefault="00661CF8" w:rsidP="00661CF8">
      <w:pPr>
        <w:spacing w:line="360" w:lineRule="auto"/>
        <w:ind w:firstLineChars="236" w:firstLine="496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目前</w:t>
      </w:r>
      <w:r w:rsidRPr="0055567F">
        <w:rPr>
          <w:sz w:val="21"/>
          <w:szCs w:val="21"/>
          <w:lang w:val="x-none"/>
        </w:rPr>
        <w:t>主要在</w:t>
      </w:r>
      <w:r w:rsidRPr="0055567F">
        <w:rPr>
          <w:rFonts w:hint="eastAsia"/>
          <w:sz w:val="21"/>
          <w:szCs w:val="21"/>
          <w:lang w:val="x-none"/>
        </w:rPr>
        <w:t>lambo</w:t>
      </w:r>
      <w:r w:rsidRPr="0055567F">
        <w:rPr>
          <w:rFonts w:hint="eastAsia"/>
          <w:sz w:val="21"/>
          <w:szCs w:val="21"/>
          <w:lang w:val="x-none"/>
        </w:rPr>
        <w:t>框架</w:t>
      </w:r>
      <w:r w:rsidRPr="0055567F">
        <w:rPr>
          <w:sz w:val="21"/>
          <w:szCs w:val="21"/>
          <w:lang w:val="x-none"/>
        </w:rPr>
        <w:t>中</w:t>
      </w:r>
      <w:r w:rsidRPr="0055567F">
        <w:rPr>
          <w:rFonts w:hint="eastAsia"/>
          <w:sz w:val="21"/>
          <w:szCs w:val="21"/>
          <w:lang w:val="x-none"/>
        </w:rPr>
        <w:t>，实现</w:t>
      </w:r>
      <w:r w:rsidRPr="0055567F">
        <w:rPr>
          <w:sz w:val="21"/>
          <w:szCs w:val="21"/>
          <w:lang w:val="x-none"/>
        </w:rPr>
        <w:t>同一应用</w:t>
      </w:r>
      <w:r w:rsidRPr="0055567F">
        <w:rPr>
          <w:rFonts w:hint="eastAsia"/>
          <w:sz w:val="21"/>
          <w:szCs w:val="21"/>
          <w:lang w:val="x-none"/>
        </w:rPr>
        <w:t>中</w:t>
      </w:r>
      <w:r w:rsidRPr="0055567F">
        <w:rPr>
          <w:sz w:val="21"/>
          <w:szCs w:val="21"/>
          <w:lang w:val="x-none"/>
        </w:rPr>
        <w:t>，</w:t>
      </w:r>
      <w:r w:rsidRPr="0055567F">
        <w:rPr>
          <w:sz w:val="21"/>
          <w:szCs w:val="21"/>
          <w:lang w:val="x-none"/>
        </w:rPr>
        <w:t>contrallor</w:t>
      </w:r>
      <w:r w:rsidRPr="0055567F">
        <w:rPr>
          <w:rFonts w:hint="eastAsia"/>
          <w:sz w:val="21"/>
          <w:szCs w:val="21"/>
          <w:lang w:val="x-none"/>
        </w:rPr>
        <w:t>层调用</w:t>
      </w:r>
      <w:r w:rsidRPr="0055567F">
        <w:rPr>
          <w:sz w:val="21"/>
          <w:szCs w:val="21"/>
          <w:lang w:val="x-none"/>
        </w:rPr>
        <w:t>service</w:t>
      </w:r>
      <w:r w:rsidRPr="0055567F">
        <w:rPr>
          <w:sz w:val="21"/>
          <w:szCs w:val="21"/>
          <w:lang w:val="x-none"/>
        </w:rPr>
        <w:t>层</w:t>
      </w:r>
      <w:r w:rsidRPr="0055567F">
        <w:rPr>
          <w:rFonts w:hint="eastAsia"/>
          <w:sz w:val="21"/>
          <w:szCs w:val="21"/>
          <w:lang w:val="x-none"/>
        </w:rPr>
        <w:t>时</w:t>
      </w:r>
      <w:r w:rsidRPr="0055567F">
        <w:rPr>
          <w:sz w:val="21"/>
          <w:szCs w:val="21"/>
          <w:lang w:val="x-none"/>
        </w:rPr>
        <w:t>，利用</w:t>
      </w:r>
      <w:r w:rsidRPr="0055567F">
        <w:rPr>
          <w:rFonts w:hint="eastAsia"/>
          <w:sz w:val="21"/>
          <w:szCs w:val="21"/>
          <w:lang w:val="x-none"/>
        </w:rPr>
        <w:t>注解</w:t>
      </w:r>
      <w:r w:rsidRPr="0055567F">
        <w:rPr>
          <w:sz w:val="21"/>
          <w:szCs w:val="21"/>
          <w:lang w:val="x-none"/>
        </w:rPr>
        <w:t>的方式实现</w:t>
      </w:r>
      <w:r w:rsidRPr="0055567F">
        <w:rPr>
          <w:rFonts w:hint="eastAsia"/>
          <w:sz w:val="21"/>
          <w:szCs w:val="21"/>
          <w:lang w:val="x-none"/>
        </w:rPr>
        <w:t>利用</w:t>
      </w:r>
      <w:r w:rsidRPr="0055567F">
        <w:rPr>
          <w:sz w:val="21"/>
          <w:szCs w:val="21"/>
          <w:lang w:val="x-none"/>
        </w:rPr>
        <w:t>MQ</w:t>
      </w:r>
      <w:r w:rsidRPr="0055567F">
        <w:rPr>
          <w:sz w:val="21"/>
          <w:szCs w:val="21"/>
          <w:lang w:val="x-none"/>
        </w:rPr>
        <w:t>的</w:t>
      </w:r>
      <w:r w:rsidR="001F4131">
        <w:rPr>
          <w:rFonts w:hint="eastAsia"/>
          <w:sz w:val="21"/>
          <w:szCs w:val="21"/>
          <w:lang w:val="x-none"/>
        </w:rPr>
        <w:t>方法</w:t>
      </w:r>
      <w:r w:rsidRPr="0055567F">
        <w:rPr>
          <w:sz w:val="21"/>
          <w:szCs w:val="21"/>
          <w:lang w:val="x-none"/>
        </w:rPr>
        <w:t>异步调用，异步调用</w:t>
      </w:r>
      <w:r w:rsidRPr="0055567F">
        <w:rPr>
          <w:rFonts w:hint="eastAsia"/>
          <w:sz w:val="21"/>
          <w:szCs w:val="21"/>
          <w:lang w:val="x-none"/>
        </w:rPr>
        <w:t>逻辑在切面</w:t>
      </w:r>
      <w:r w:rsidRPr="0055567F">
        <w:rPr>
          <w:sz w:val="21"/>
          <w:szCs w:val="21"/>
          <w:lang w:val="x-none"/>
        </w:rPr>
        <w:t>类中</w:t>
      </w:r>
      <w:r w:rsidRPr="0055567F">
        <w:rPr>
          <w:rFonts w:hint="eastAsia"/>
          <w:sz w:val="21"/>
          <w:szCs w:val="21"/>
          <w:lang w:val="x-none"/>
        </w:rPr>
        <w:t>实现</w:t>
      </w:r>
      <w:r w:rsidRPr="0055567F">
        <w:rPr>
          <w:sz w:val="21"/>
          <w:szCs w:val="21"/>
          <w:lang w:val="x-none"/>
        </w:rPr>
        <w:t>，</w:t>
      </w:r>
      <w:r w:rsidRPr="0055567F">
        <w:rPr>
          <w:rFonts w:hint="eastAsia"/>
          <w:sz w:val="21"/>
          <w:szCs w:val="21"/>
          <w:lang w:val="x-none"/>
        </w:rPr>
        <w:t>省级</w:t>
      </w:r>
      <w:r w:rsidRPr="0055567F">
        <w:rPr>
          <w:sz w:val="21"/>
          <w:szCs w:val="21"/>
          <w:lang w:val="x-none"/>
        </w:rPr>
        <w:t>卷烟</w:t>
      </w:r>
      <w:r w:rsidRPr="0055567F">
        <w:rPr>
          <w:rFonts w:hint="eastAsia"/>
          <w:sz w:val="21"/>
          <w:szCs w:val="21"/>
          <w:lang w:val="x-none"/>
        </w:rPr>
        <w:t>营销</w:t>
      </w:r>
      <w:r w:rsidRPr="0055567F">
        <w:rPr>
          <w:sz w:val="21"/>
          <w:szCs w:val="21"/>
          <w:lang w:val="x-none"/>
        </w:rPr>
        <w:t>平台规划实现利用注解</w:t>
      </w:r>
      <w:r w:rsidRPr="0055567F">
        <w:rPr>
          <w:rFonts w:hint="eastAsia"/>
          <w:sz w:val="21"/>
          <w:szCs w:val="21"/>
          <w:lang w:val="x-none"/>
        </w:rPr>
        <w:t>，</w:t>
      </w:r>
      <w:r w:rsidRPr="0055567F">
        <w:rPr>
          <w:sz w:val="21"/>
          <w:szCs w:val="21"/>
          <w:lang w:val="x-none"/>
        </w:rPr>
        <w:t>同时实现利用</w:t>
      </w:r>
      <w:r w:rsidRPr="0055567F">
        <w:rPr>
          <w:rFonts w:hint="eastAsia"/>
          <w:sz w:val="21"/>
          <w:szCs w:val="21"/>
          <w:lang w:val="x-none"/>
        </w:rPr>
        <w:t>公共</w:t>
      </w:r>
      <w:r w:rsidRPr="0055567F">
        <w:rPr>
          <w:sz w:val="21"/>
          <w:szCs w:val="21"/>
          <w:lang w:val="x-none"/>
        </w:rPr>
        <w:t>工具类的</w:t>
      </w:r>
      <w:r w:rsidRPr="0055567F">
        <w:rPr>
          <w:rFonts w:hint="eastAsia"/>
          <w:sz w:val="21"/>
          <w:szCs w:val="21"/>
          <w:lang w:val="x-none"/>
        </w:rPr>
        <w:t>方式实现</w:t>
      </w:r>
      <w:r w:rsidRPr="0055567F">
        <w:rPr>
          <w:sz w:val="21"/>
          <w:szCs w:val="21"/>
          <w:lang w:val="x-none"/>
        </w:rPr>
        <w:t>利用</w:t>
      </w:r>
      <w:r w:rsidRPr="0055567F">
        <w:rPr>
          <w:sz w:val="21"/>
          <w:szCs w:val="21"/>
          <w:lang w:val="x-none"/>
        </w:rPr>
        <w:t>MQ</w:t>
      </w:r>
      <w:r w:rsidRPr="0055567F">
        <w:rPr>
          <w:sz w:val="21"/>
          <w:szCs w:val="21"/>
          <w:lang w:val="x-none"/>
        </w:rPr>
        <w:t>的异步调用。</w:t>
      </w:r>
    </w:p>
    <w:p w:rsidR="000D3BB0" w:rsidRDefault="000D3BB0" w:rsidP="00661CF8">
      <w:pPr>
        <w:spacing w:line="360" w:lineRule="auto"/>
        <w:ind w:firstLineChars="236" w:firstLine="496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约定：</w:t>
      </w:r>
      <w:r w:rsidRPr="0055567F">
        <w:rPr>
          <w:sz w:val="21"/>
          <w:szCs w:val="21"/>
          <w:lang w:val="x-none"/>
        </w:rPr>
        <w:t>目前设计的实现方式主要</w:t>
      </w:r>
      <w:r w:rsidRPr="0055567F">
        <w:rPr>
          <w:rFonts w:hint="eastAsia"/>
          <w:sz w:val="21"/>
          <w:szCs w:val="21"/>
          <w:lang w:val="x-none"/>
        </w:rPr>
        <w:t>讨论利用公共工具类的方式实现通过</w:t>
      </w:r>
      <w:r w:rsidRPr="0055567F">
        <w:rPr>
          <w:rFonts w:hint="eastAsia"/>
          <w:sz w:val="21"/>
          <w:szCs w:val="21"/>
          <w:lang w:val="x-none"/>
        </w:rPr>
        <w:t>MQ</w:t>
      </w:r>
      <w:r w:rsidRPr="0055567F">
        <w:rPr>
          <w:rFonts w:hint="eastAsia"/>
          <w:sz w:val="21"/>
          <w:szCs w:val="21"/>
          <w:lang w:val="x-none"/>
        </w:rPr>
        <w:t>的异步调用方式</w:t>
      </w:r>
      <w:r w:rsidRPr="0055567F">
        <w:rPr>
          <w:sz w:val="21"/>
          <w:szCs w:val="21"/>
          <w:lang w:val="x-none"/>
        </w:rPr>
        <w:t>，</w:t>
      </w:r>
      <w:r w:rsidRPr="0055567F">
        <w:rPr>
          <w:rFonts w:hint="eastAsia"/>
          <w:sz w:val="21"/>
          <w:szCs w:val="21"/>
          <w:lang w:val="x-none"/>
        </w:rPr>
        <w:t xml:space="preserve"> </w:t>
      </w:r>
      <w:r w:rsidRPr="0055567F">
        <w:rPr>
          <w:rFonts w:hint="eastAsia"/>
          <w:sz w:val="21"/>
          <w:szCs w:val="21"/>
          <w:lang w:val="x-none"/>
        </w:rPr>
        <w:t>且重点</w:t>
      </w:r>
      <w:r w:rsidRPr="0055567F">
        <w:rPr>
          <w:sz w:val="21"/>
          <w:szCs w:val="21"/>
          <w:lang w:val="x-none"/>
        </w:rPr>
        <w:t>讨论增，删，改类型的服务调用，查询类的服务调用和利用注解的方式</w:t>
      </w:r>
      <w:r w:rsidRPr="0055567F">
        <w:rPr>
          <w:rFonts w:hint="eastAsia"/>
          <w:sz w:val="21"/>
          <w:szCs w:val="21"/>
          <w:lang w:val="x-none"/>
        </w:rPr>
        <w:t>在</w:t>
      </w:r>
      <w:r w:rsidRPr="0055567F">
        <w:rPr>
          <w:sz w:val="21"/>
          <w:szCs w:val="21"/>
          <w:lang w:val="x-none"/>
        </w:rPr>
        <w:t>组件内</w:t>
      </w:r>
      <w:r w:rsidRPr="0055567F">
        <w:rPr>
          <w:rFonts w:hint="eastAsia"/>
          <w:sz w:val="21"/>
          <w:szCs w:val="21"/>
          <w:lang w:val="x-none"/>
        </w:rPr>
        <w:t>实现</w:t>
      </w:r>
      <w:r w:rsidRPr="0055567F">
        <w:rPr>
          <w:sz w:val="21"/>
          <w:szCs w:val="21"/>
          <w:lang w:val="x-none"/>
        </w:rPr>
        <w:t>通过</w:t>
      </w:r>
      <w:r w:rsidRPr="0055567F">
        <w:rPr>
          <w:sz w:val="21"/>
          <w:szCs w:val="21"/>
          <w:lang w:val="x-none"/>
        </w:rPr>
        <w:t>MQ</w:t>
      </w:r>
      <w:r w:rsidRPr="0055567F">
        <w:rPr>
          <w:rFonts w:hint="eastAsia"/>
          <w:sz w:val="21"/>
          <w:szCs w:val="21"/>
          <w:lang w:val="x-none"/>
        </w:rPr>
        <w:t>的</w:t>
      </w:r>
      <w:r w:rsidR="00815BCF">
        <w:rPr>
          <w:rFonts w:hint="eastAsia"/>
          <w:sz w:val="21"/>
          <w:szCs w:val="21"/>
          <w:lang w:val="x-none"/>
        </w:rPr>
        <w:t>服务</w:t>
      </w:r>
      <w:r w:rsidRPr="0055567F">
        <w:rPr>
          <w:sz w:val="21"/>
          <w:szCs w:val="21"/>
          <w:lang w:val="x-none"/>
        </w:rPr>
        <w:t>异步调用</w:t>
      </w:r>
      <w:r w:rsidRPr="0055567F">
        <w:rPr>
          <w:rFonts w:hint="eastAsia"/>
          <w:sz w:val="21"/>
          <w:szCs w:val="21"/>
          <w:lang w:val="x-none"/>
        </w:rPr>
        <w:t>放在下一个</w:t>
      </w:r>
      <w:r w:rsidRPr="0055567F">
        <w:rPr>
          <w:sz w:val="21"/>
          <w:szCs w:val="21"/>
          <w:lang w:val="x-none"/>
        </w:rPr>
        <w:t>版本</w:t>
      </w:r>
      <w:r w:rsidRPr="0055567F">
        <w:rPr>
          <w:rFonts w:hint="eastAsia"/>
          <w:sz w:val="21"/>
          <w:szCs w:val="21"/>
          <w:lang w:val="x-none"/>
        </w:rPr>
        <w:t>设计</w:t>
      </w:r>
      <w:r w:rsidRPr="0055567F">
        <w:rPr>
          <w:sz w:val="21"/>
          <w:szCs w:val="21"/>
          <w:lang w:val="x-none"/>
        </w:rPr>
        <w:t>和实现</w:t>
      </w:r>
      <w:r w:rsidRPr="0055567F">
        <w:rPr>
          <w:rFonts w:hint="eastAsia"/>
          <w:sz w:val="21"/>
          <w:szCs w:val="21"/>
          <w:lang w:val="x-none"/>
        </w:rPr>
        <w:t>。</w:t>
      </w:r>
    </w:p>
    <w:p w:rsidR="00EE5908" w:rsidRDefault="00EE5908" w:rsidP="00661CF8">
      <w:pPr>
        <w:spacing w:line="360" w:lineRule="auto"/>
        <w:ind w:firstLineChars="236" w:firstLine="496"/>
        <w:rPr>
          <w:sz w:val="21"/>
          <w:szCs w:val="21"/>
          <w:lang w:val="x-none"/>
        </w:rPr>
      </w:pPr>
      <w:r>
        <w:rPr>
          <w:rFonts w:hint="eastAsia"/>
          <w:sz w:val="21"/>
          <w:szCs w:val="21"/>
          <w:lang w:val="x-none"/>
        </w:rPr>
        <w:t>名词解释</w:t>
      </w:r>
      <w:r>
        <w:rPr>
          <w:sz w:val="21"/>
          <w:szCs w:val="21"/>
          <w:lang w:val="x-none"/>
        </w:rPr>
        <w:t>：</w:t>
      </w:r>
    </w:p>
    <w:p w:rsidR="00EE5908" w:rsidRDefault="00EE5908" w:rsidP="00661CF8">
      <w:pPr>
        <w:spacing w:line="360" w:lineRule="auto"/>
        <w:ind w:firstLineChars="236" w:firstLine="496"/>
        <w:rPr>
          <w:rFonts w:hint="eastAsia"/>
          <w:sz w:val="21"/>
          <w:szCs w:val="21"/>
          <w:lang w:val="x-none"/>
        </w:rPr>
      </w:pPr>
      <w:r>
        <w:rPr>
          <w:rFonts w:hint="eastAsia"/>
          <w:sz w:val="21"/>
          <w:szCs w:val="21"/>
          <w:lang w:val="x-none"/>
        </w:rPr>
        <w:t>服务异步</w:t>
      </w:r>
      <w:r>
        <w:rPr>
          <w:sz w:val="21"/>
          <w:szCs w:val="21"/>
          <w:lang w:val="x-none"/>
        </w:rPr>
        <w:t>调用：</w:t>
      </w:r>
      <w:r>
        <w:rPr>
          <w:rFonts w:hint="eastAsia"/>
          <w:sz w:val="21"/>
          <w:szCs w:val="21"/>
          <w:lang w:val="x-none"/>
        </w:rPr>
        <w:t>组件</w:t>
      </w:r>
      <w:r>
        <w:rPr>
          <w:sz w:val="21"/>
          <w:szCs w:val="21"/>
          <w:lang w:val="x-none"/>
        </w:rPr>
        <w:t>之间调用</w:t>
      </w:r>
      <w:r>
        <w:rPr>
          <w:sz w:val="21"/>
          <w:szCs w:val="21"/>
          <w:lang w:val="x-none"/>
        </w:rPr>
        <w:t>api</w:t>
      </w:r>
      <w:r>
        <w:rPr>
          <w:sz w:val="21"/>
          <w:szCs w:val="21"/>
          <w:lang w:val="x-none"/>
        </w:rPr>
        <w:t>接口，由原来的</w:t>
      </w:r>
      <w:r>
        <w:rPr>
          <w:rFonts w:hint="eastAsia"/>
          <w:sz w:val="21"/>
          <w:szCs w:val="21"/>
          <w:lang w:val="x-none"/>
        </w:rPr>
        <w:t>通过</w:t>
      </w:r>
      <w:r>
        <w:rPr>
          <w:sz w:val="21"/>
          <w:szCs w:val="21"/>
          <w:lang w:val="x-none"/>
        </w:rPr>
        <w:t>高速服务</w:t>
      </w:r>
      <w:r>
        <w:rPr>
          <w:rFonts w:hint="eastAsia"/>
          <w:sz w:val="21"/>
          <w:szCs w:val="21"/>
          <w:lang w:val="x-none"/>
        </w:rPr>
        <w:t>做同步</w:t>
      </w:r>
      <w:r>
        <w:rPr>
          <w:sz w:val="21"/>
          <w:szCs w:val="21"/>
          <w:lang w:val="x-none"/>
        </w:rPr>
        <w:t>的调用，</w:t>
      </w:r>
      <w:r>
        <w:rPr>
          <w:rFonts w:hint="eastAsia"/>
          <w:sz w:val="21"/>
          <w:szCs w:val="21"/>
          <w:lang w:val="x-none"/>
        </w:rPr>
        <w:t>改为调用</w:t>
      </w:r>
      <w:r>
        <w:rPr>
          <w:sz w:val="21"/>
          <w:szCs w:val="21"/>
          <w:lang w:val="x-none"/>
        </w:rPr>
        <w:t>过程经过</w:t>
      </w:r>
      <w:r>
        <w:rPr>
          <w:sz w:val="21"/>
          <w:szCs w:val="21"/>
          <w:lang w:val="x-none"/>
        </w:rPr>
        <w:t>MQ</w:t>
      </w:r>
      <w:r>
        <w:rPr>
          <w:sz w:val="21"/>
          <w:szCs w:val="21"/>
          <w:lang w:val="x-none"/>
        </w:rPr>
        <w:t>，调用</w:t>
      </w:r>
      <w:r>
        <w:rPr>
          <w:rFonts w:hint="eastAsia"/>
          <w:sz w:val="21"/>
          <w:szCs w:val="21"/>
          <w:lang w:val="x-none"/>
        </w:rPr>
        <w:t>方只是</w:t>
      </w:r>
      <w:r w:rsidR="003967D3">
        <w:rPr>
          <w:rFonts w:hint="eastAsia"/>
          <w:sz w:val="21"/>
          <w:szCs w:val="21"/>
          <w:lang w:val="x-none"/>
        </w:rPr>
        <w:t>同步</w:t>
      </w:r>
      <w:r w:rsidR="00115196">
        <w:rPr>
          <w:rFonts w:hint="eastAsia"/>
          <w:sz w:val="21"/>
          <w:szCs w:val="21"/>
          <w:lang w:val="x-none"/>
        </w:rPr>
        <w:t>收到</w:t>
      </w:r>
      <w:r w:rsidR="00115196">
        <w:rPr>
          <w:sz w:val="21"/>
          <w:szCs w:val="21"/>
          <w:lang w:val="x-none"/>
        </w:rPr>
        <w:t>发送</w:t>
      </w:r>
      <w:r w:rsidR="00115196">
        <w:rPr>
          <w:sz w:val="21"/>
          <w:szCs w:val="21"/>
          <w:lang w:val="x-none"/>
        </w:rPr>
        <w:t>MQ</w:t>
      </w:r>
      <w:r w:rsidR="00115196">
        <w:rPr>
          <w:rFonts w:hint="eastAsia"/>
          <w:sz w:val="21"/>
          <w:szCs w:val="21"/>
          <w:lang w:val="x-none"/>
        </w:rPr>
        <w:t>的</w:t>
      </w:r>
      <w:r w:rsidR="00115196">
        <w:rPr>
          <w:sz w:val="21"/>
          <w:szCs w:val="21"/>
          <w:lang w:val="x-none"/>
        </w:rPr>
        <w:t>成功失败状态，</w:t>
      </w:r>
      <w:r w:rsidR="00115196">
        <w:rPr>
          <w:rFonts w:hint="eastAsia"/>
          <w:sz w:val="21"/>
          <w:szCs w:val="21"/>
          <w:lang w:val="x-none"/>
        </w:rPr>
        <w:t>由</w:t>
      </w:r>
      <w:r w:rsidR="00115196">
        <w:rPr>
          <w:sz w:val="21"/>
          <w:szCs w:val="21"/>
          <w:lang w:val="x-none"/>
        </w:rPr>
        <w:t>MQ</w:t>
      </w:r>
      <w:r w:rsidR="00115196">
        <w:rPr>
          <w:sz w:val="21"/>
          <w:szCs w:val="21"/>
          <w:lang w:val="x-none"/>
        </w:rPr>
        <w:t>推送调用消息到</w:t>
      </w:r>
      <w:r w:rsidR="003967D3">
        <w:rPr>
          <w:sz w:val="21"/>
          <w:szCs w:val="21"/>
          <w:lang w:val="x-none"/>
        </w:rPr>
        <w:t>被调用</w:t>
      </w:r>
      <w:r w:rsidR="003967D3">
        <w:rPr>
          <w:rFonts w:hint="eastAsia"/>
          <w:sz w:val="21"/>
          <w:szCs w:val="21"/>
          <w:lang w:val="x-none"/>
        </w:rPr>
        <w:t>方</w:t>
      </w:r>
      <w:r w:rsidR="00115196">
        <w:rPr>
          <w:sz w:val="21"/>
          <w:szCs w:val="21"/>
          <w:lang w:val="x-none"/>
        </w:rPr>
        <w:t>，并处理业务逻辑</w:t>
      </w:r>
    </w:p>
    <w:p w:rsidR="00EE5908" w:rsidRDefault="00EE5908" w:rsidP="00661CF8">
      <w:pPr>
        <w:spacing w:line="360" w:lineRule="auto"/>
        <w:ind w:firstLineChars="236" w:firstLine="496"/>
        <w:rPr>
          <w:sz w:val="21"/>
          <w:szCs w:val="21"/>
          <w:lang w:val="x-none"/>
        </w:rPr>
      </w:pPr>
      <w:r>
        <w:rPr>
          <w:rFonts w:hint="eastAsia"/>
          <w:sz w:val="21"/>
          <w:szCs w:val="21"/>
          <w:lang w:val="x-none"/>
        </w:rPr>
        <w:t>方法</w:t>
      </w:r>
      <w:r>
        <w:rPr>
          <w:sz w:val="21"/>
          <w:szCs w:val="21"/>
          <w:lang w:val="x-none"/>
        </w:rPr>
        <w:t>异步调用：</w:t>
      </w:r>
      <w:r w:rsidR="00D8396D">
        <w:rPr>
          <w:rFonts w:hint="eastAsia"/>
          <w:sz w:val="21"/>
          <w:szCs w:val="21"/>
          <w:lang w:val="x-none"/>
        </w:rPr>
        <w:t>war</w:t>
      </w:r>
      <w:r w:rsidR="00D8396D">
        <w:rPr>
          <w:sz w:val="21"/>
          <w:szCs w:val="21"/>
          <w:lang w:val="x-none"/>
        </w:rPr>
        <w:t>的内部</w:t>
      </w:r>
      <w:r w:rsidR="00D8396D" w:rsidRPr="0055567F">
        <w:rPr>
          <w:sz w:val="21"/>
          <w:szCs w:val="21"/>
          <w:lang w:val="x-none"/>
        </w:rPr>
        <w:t>contrallor</w:t>
      </w:r>
      <w:r w:rsidR="00D8396D">
        <w:rPr>
          <w:rFonts w:hint="eastAsia"/>
          <w:sz w:val="21"/>
          <w:szCs w:val="21"/>
          <w:lang w:val="x-none"/>
        </w:rPr>
        <w:t>层</w:t>
      </w:r>
      <w:r w:rsidR="00D8396D">
        <w:rPr>
          <w:sz w:val="21"/>
          <w:szCs w:val="21"/>
          <w:lang w:val="x-none"/>
        </w:rPr>
        <w:t>调用</w:t>
      </w:r>
      <w:r w:rsidR="00D8396D" w:rsidRPr="0055567F">
        <w:rPr>
          <w:sz w:val="21"/>
          <w:szCs w:val="21"/>
          <w:lang w:val="x-none"/>
        </w:rPr>
        <w:t>service</w:t>
      </w:r>
      <w:r w:rsidR="00D8396D">
        <w:rPr>
          <w:rFonts w:hint="eastAsia"/>
          <w:sz w:val="21"/>
          <w:szCs w:val="21"/>
          <w:lang w:val="x-none"/>
        </w:rPr>
        <w:t>层</w:t>
      </w:r>
      <w:r w:rsidR="00D8396D">
        <w:rPr>
          <w:sz w:val="21"/>
          <w:szCs w:val="21"/>
          <w:lang w:val="x-none"/>
        </w:rPr>
        <w:t>接口，由原来的</w:t>
      </w:r>
      <w:r w:rsidR="003967D3">
        <w:rPr>
          <w:rFonts w:hint="eastAsia"/>
          <w:sz w:val="21"/>
          <w:szCs w:val="21"/>
          <w:lang w:val="x-none"/>
        </w:rPr>
        <w:t>直接</w:t>
      </w:r>
      <w:r w:rsidR="00D8396D">
        <w:rPr>
          <w:sz w:val="21"/>
          <w:szCs w:val="21"/>
          <w:lang w:val="x-none"/>
        </w:rPr>
        <w:t>调用，</w:t>
      </w:r>
      <w:r w:rsidR="00D8396D">
        <w:rPr>
          <w:rFonts w:hint="eastAsia"/>
          <w:sz w:val="21"/>
          <w:szCs w:val="21"/>
          <w:lang w:val="x-none"/>
        </w:rPr>
        <w:t>改为调用</w:t>
      </w:r>
      <w:r w:rsidR="00D8396D">
        <w:rPr>
          <w:sz w:val="21"/>
          <w:szCs w:val="21"/>
          <w:lang w:val="x-none"/>
        </w:rPr>
        <w:t>过程经过</w:t>
      </w:r>
      <w:r w:rsidR="00D8396D">
        <w:rPr>
          <w:sz w:val="21"/>
          <w:szCs w:val="21"/>
          <w:lang w:val="x-none"/>
        </w:rPr>
        <w:t>MQ</w:t>
      </w:r>
      <w:r w:rsidR="00D8396D">
        <w:rPr>
          <w:sz w:val="21"/>
          <w:szCs w:val="21"/>
          <w:lang w:val="x-none"/>
        </w:rPr>
        <w:t>，</w:t>
      </w:r>
      <w:r w:rsidR="003967D3" w:rsidRPr="0055567F">
        <w:rPr>
          <w:sz w:val="21"/>
          <w:szCs w:val="21"/>
          <w:lang w:val="x-none"/>
        </w:rPr>
        <w:t>contrallor</w:t>
      </w:r>
      <w:r w:rsidR="003967D3">
        <w:rPr>
          <w:rFonts w:hint="eastAsia"/>
          <w:sz w:val="21"/>
          <w:szCs w:val="21"/>
          <w:lang w:val="x-none"/>
        </w:rPr>
        <w:t>层</w:t>
      </w:r>
      <w:r w:rsidR="00D8396D">
        <w:rPr>
          <w:rFonts w:hint="eastAsia"/>
          <w:sz w:val="21"/>
          <w:szCs w:val="21"/>
          <w:lang w:val="x-none"/>
        </w:rPr>
        <w:t>只是</w:t>
      </w:r>
      <w:r w:rsidR="003967D3">
        <w:rPr>
          <w:rFonts w:hint="eastAsia"/>
          <w:sz w:val="21"/>
          <w:szCs w:val="21"/>
          <w:lang w:val="x-none"/>
        </w:rPr>
        <w:t>同步</w:t>
      </w:r>
      <w:r w:rsidR="00D8396D">
        <w:rPr>
          <w:rFonts w:hint="eastAsia"/>
          <w:sz w:val="21"/>
          <w:szCs w:val="21"/>
          <w:lang w:val="x-none"/>
        </w:rPr>
        <w:t>收到</w:t>
      </w:r>
      <w:r w:rsidR="00D8396D">
        <w:rPr>
          <w:sz w:val="21"/>
          <w:szCs w:val="21"/>
          <w:lang w:val="x-none"/>
        </w:rPr>
        <w:t>发送</w:t>
      </w:r>
      <w:r w:rsidR="00D8396D">
        <w:rPr>
          <w:sz w:val="21"/>
          <w:szCs w:val="21"/>
          <w:lang w:val="x-none"/>
        </w:rPr>
        <w:t>MQ</w:t>
      </w:r>
      <w:r w:rsidR="00D8396D">
        <w:rPr>
          <w:rFonts w:hint="eastAsia"/>
          <w:sz w:val="21"/>
          <w:szCs w:val="21"/>
          <w:lang w:val="x-none"/>
        </w:rPr>
        <w:t>的</w:t>
      </w:r>
      <w:r w:rsidR="00D8396D">
        <w:rPr>
          <w:sz w:val="21"/>
          <w:szCs w:val="21"/>
          <w:lang w:val="x-none"/>
        </w:rPr>
        <w:t>成功失败状态，</w:t>
      </w:r>
      <w:r w:rsidR="00D8396D">
        <w:rPr>
          <w:rFonts w:hint="eastAsia"/>
          <w:sz w:val="21"/>
          <w:szCs w:val="21"/>
          <w:lang w:val="x-none"/>
        </w:rPr>
        <w:t>由</w:t>
      </w:r>
      <w:r w:rsidR="00D8396D">
        <w:rPr>
          <w:sz w:val="21"/>
          <w:szCs w:val="21"/>
          <w:lang w:val="x-none"/>
        </w:rPr>
        <w:t>MQ</w:t>
      </w:r>
      <w:r w:rsidR="00D8396D">
        <w:rPr>
          <w:sz w:val="21"/>
          <w:szCs w:val="21"/>
          <w:lang w:val="x-none"/>
        </w:rPr>
        <w:t>推送调用消息到</w:t>
      </w:r>
      <w:r w:rsidR="003967D3" w:rsidRPr="0055567F">
        <w:rPr>
          <w:sz w:val="21"/>
          <w:szCs w:val="21"/>
          <w:lang w:val="x-none"/>
        </w:rPr>
        <w:t>service</w:t>
      </w:r>
      <w:r w:rsidR="003967D3">
        <w:rPr>
          <w:rFonts w:hint="eastAsia"/>
          <w:sz w:val="21"/>
          <w:szCs w:val="21"/>
          <w:lang w:val="x-none"/>
        </w:rPr>
        <w:t>层</w:t>
      </w:r>
      <w:r w:rsidR="00D8396D">
        <w:rPr>
          <w:sz w:val="21"/>
          <w:szCs w:val="21"/>
          <w:lang w:val="x-none"/>
        </w:rPr>
        <w:t>，并处理业务逻辑</w:t>
      </w:r>
    </w:p>
    <w:p w:rsidR="00EE5908" w:rsidRPr="00EE5908" w:rsidRDefault="00EE5908" w:rsidP="00661CF8">
      <w:pPr>
        <w:spacing w:line="360" w:lineRule="auto"/>
        <w:ind w:firstLineChars="236" w:firstLine="496"/>
        <w:rPr>
          <w:rFonts w:hint="eastAsia"/>
          <w:sz w:val="21"/>
          <w:szCs w:val="21"/>
          <w:lang w:val="x-none"/>
        </w:rPr>
      </w:pPr>
    </w:p>
    <w:p w:rsidR="00F8770F" w:rsidRPr="00C167B4" w:rsidRDefault="00661CF8" w:rsidP="00C167B4">
      <w:pPr>
        <w:pStyle w:val="1"/>
        <w:numPr>
          <w:ilvl w:val="0"/>
          <w:numId w:val="3"/>
        </w:numPr>
        <w:spacing w:before="0" w:after="0" w:line="360" w:lineRule="auto"/>
        <w:rPr>
          <w:rStyle w:val="11"/>
          <w:rFonts w:ascii="宋体" w:hAnsi="宋体"/>
          <w:color w:val="000000"/>
        </w:rPr>
      </w:pPr>
      <w:bookmarkStart w:id="2" w:name="_Toc449629749"/>
      <w:r>
        <w:rPr>
          <w:rStyle w:val="11"/>
          <w:rFonts w:ascii="宋体" w:hAnsi="宋体" w:hint="eastAsia"/>
          <w:color w:val="000000"/>
        </w:rPr>
        <w:t>主要</w:t>
      </w:r>
      <w:r>
        <w:rPr>
          <w:rStyle w:val="11"/>
          <w:rFonts w:ascii="宋体" w:hAnsi="宋体"/>
          <w:color w:val="000000"/>
        </w:rPr>
        <w:t>实现</w:t>
      </w:r>
      <w:r>
        <w:rPr>
          <w:rStyle w:val="11"/>
          <w:rFonts w:ascii="宋体" w:hAnsi="宋体" w:hint="eastAsia"/>
          <w:color w:val="000000"/>
        </w:rPr>
        <w:t>逻辑与</w:t>
      </w:r>
      <w:r>
        <w:rPr>
          <w:rStyle w:val="11"/>
          <w:rFonts w:ascii="宋体" w:hAnsi="宋体"/>
          <w:color w:val="000000"/>
        </w:rPr>
        <w:t>接口规范</w:t>
      </w:r>
      <w:bookmarkEnd w:id="2"/>
    </w:p>
    <w:p w:rsidR="00EA4348" w:rsidRPr="0055567F" w:rsidRDefault="00661CF8" w:rsidP="00EA4348">
      <w:pPr>
        <w:spacing w:line="360" w:lineRule="auto"/>
        <w:ind w:firstLineChars="236" w:firstLine="496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目前主要</w:t>
      </w:r>
      <w:r w:rsidRPr="0055567F">
        <w:rPr>
          <w:sz w:val="21"/>
          <w:szCs w:val="21"/>
          <w:lang w:val="x-none"/>
        </w:rPr>
        <w:t>实现</w:t>
      </w:r>
      <w:r w:rsidRPr="0055567F">
        <w:rPr>
          <w:rFonts w:hint="eastAsia"/>
          <w:sz w:val="21"/>
          <w:szCs w:val="21"/>
          <w:lang w:val="x-none"/>
        </w:rPr>
        <w:t>两种异步</w:t>
      </w:r>
      <w:r w:rsidRPr="0055567F">
        <w:rPr>
          <w:sz w:val="21"/>
          <w:szCs w:val="21"/>
          <w:lang w:val="x-none"/>
        </w:rPr>
        <w:t>调用的方式，</w:t>
      </w:r>
      <w:r w:rsidRPr="0055567F">
        <w:rPr>
          <w:rFonts w:hint="eastAsia"/>
          <w:sz w:val="21"/>
          <w:szCs w:val="21"/>
          <w:lang w:val="x-none"/>
        </w:rPr>
        <w:t>第一种</w:t>
      </w:r>
      <w:r w:rsidRPr="0055567F">
        <w:rPr>
          <w:sz w:val="21"/>
          <w:szCs w:val="21"/>
          <w:lang w:val="x-none"/>
        </w:rPr>
        <w:t>是利用</w:t>
      </w:r>
      <w:r w:rsidRPr="0055567F">
        <w:rPr>
          <w:rFonts w:hint="eastAsia"/>
          <w:sz w:val="21"/>
          <w:szCs w:val="21"/>
          <w:lang w:val="x-none"/>
        </w:rPr>
        <w:t>公共</w:t>
      </w:r>
      <w:r w:rsidRPr="0055567F">
        <w:rPr>
          <w:sz w:val="21"/>
          <w:szCs w:val="21"/>
          <w:lang w:val="x-none"/>
        </w:rPr>
        <w:t>工具类的</w:t>
      </w:r>
      <w:r w:rsidRPr="0055567F">
        <w:rPr>
          <w:rFonts w:hint="eastAsia"/>
          <w:sz w:val="21"/>
          <w:szCs w:val="21"/>
          <w:lang w:val="x-none"/>
        </w:rPr>
        <w:t>方式实现通过</w:t>
      </w:r>
      <w:r w:rsidRPr="0055567F">
        <w:rPr>
          <w:sz w:val="21"/>
          <w:szCs w:val="21"/>
          <w:lang w:val="x-none"/>
        </w:rPr>
        <w:t>MQ</w:t>
      </w:r>
      <w:r w:rsidRPr="0055567F">
        <w:rPr>
          <w:sz w:val="21"/>
          <w:szCs w:val="21"/>
          <w:lang w:val="x-none"/>
        </w:rPr>
        <w:t>的异步调用</w:t>
      </w:r>
      <w:r w:rsidRPr="0055567F">
        <w:rPr>
          <w:rFonts w:hint="eastAsia"/>
          <w:sz w:val="21"/>
          <w:szCs w:val="21"/>
          <w:lang w:val="x-none"/>
        </w:rPr>
        <w:t>，</w:t>
      </w:r>
      <w:r w:rsidRPr="0055567F">
        <w:rPr>
          <w:sz w:val="21"/>
          <w:szCs w:val="21"/>
          <w:lang w:val="x-none"/>
        </w:rPr>
        <w:t>第二种是利用</w:t>
      </w:r>
      <w:r w:rsidRPr="0055567F">
        <w:rPr>
          <w:rFonts w:hint="eastAsia"/>
          <w:sz w:val="21"/>
          <w:szCs w:val="21"/>
          <w:lang w:val="x-none"/>
        </w:rPr>
        <w:t>注解</w:t>
      </w:r>
      <w:r w:rsidRPr="0055567F">
        <w:rPr>
          <w:sz w:val="21"/>
          <w:szCs w:val="21"/>
          <w:lang w:val="x-none"/>
        </w:rPr>
        <w:t>的方式实现</w:t>
      </w:r>
      <w:r w:rsidRPr="0055567F">
        <w:rPr>
          <w:rFonts w:hint="eastAsia"/>
          <w:sz w:val="21"/>
          <w:szCs w:val="21"/>
          <w:lang w:val="x-none"/>
        </w:rPr>
        <w:t>利用</w:t>
      </w:r>
      <w:r w:rsidRPr="0055567F">
        <w:rPr>
          <w:sz w:val="21"/>
          <w:szCs w:val="21"/>
          <w:lang w:val="x-none"/>
        </w:rPr>
        <w:t>MQ</w:t>
      </w:r>
      <w:r w:rsidRPr="0055567F">
        <w:rPr>
          <w:sz w:val="21"/>
          <w:szCs w:val="21"/>
          <w:lang w:val="x-none"/>
        </w:rPr>
        <w:t>的异步调用</w:t>
      </w:r>
      <w:r w:rsidRPr="0055567F">
        <w:rPr>
          <w:rFonts w:hint="eastAsia"/>
          <w:sz w:val="21"/>
          <w:szCs w:val="21"/>
          <w:lang w:val="x-none"/>
        </w:rPr>
        <w:t>，</w:t>
      </w:r>
      <w:r w:rsidRPr="0055567F">
        <w:rPr>
          <w:sz w:val="21"/>
          <w:szCs w:val="21"/>
          <w:lang w:val="x-none"/>
        </w:rPr>
        <w:t>分别描述如下：</w:t>
      </w:r>
    </w:p>
    <w:p w:rsidR="00661CF8" w:rsidRDefault="00661CF8" w:rsidP="00661CF8">
      <w:pPr>
        <w:pStyle w:val="2"/>
        <w:numPr>
          <w:ilvl w:val="1"/>
          <w:numId w:val="3"/>
        </w:numPr>
        <w:tabs>
          <w:tab w:val="clear" w:pos="992"/>
          <w:tab w:val="left" w:pos="720"/>
        </w:tabs>
        <w:spacing w:before="0" w:after="0" w:line="360" w:lineRule="auto"/>
        <w:ind w:left="0" w:firstLine="0"/>
        <w:rPr>
          <w:rFonts w:ascii="宋体" w:hAnsi="宋体"/>
          <w:color w:val="000000"/>
          <w:lang w:eastAsia="zh-CN"/>
        </w:rPr>
      </w:pPr>
      <w:bookmarkStart w:id="3" w:name="_Toc449629750"/>
      <w:r w:rsidRPr="00661CF8">
        <w:rPr>
          <w:rFonts w:ascii="宋体" w:hAnsi="宋体"/>
          <w:color w:val="000000"/>
          <w:lang w:eastAsia="zh-CN"/>
        </w:rPr>
        <w:t>利用</w:t>
      </w:r>
      <w:r w:rsidRPr="00661CF8">
        <w:rPr>
          <w:rFonts w:ascii="宋体" w:hAnsi="宋体" w:hint="eastAsia"/>
          <w:color w:val="000000"/>
          <w:lang w:eastAsia="zh-CN"/>
        </w:rPr>
        <w:t>公共</w:t>
      </w:r>
      <w:r w:rsidRPr="00661CF8">
        <w:rPr>
          <w:rFonts w:ascii="宋体" w:hAnsi="宋体"/>
          <w:color w:val="000000"/>
          <w:lang w:eastAsia="zh-CN"/>
        </w:rPr>
        <w:t>工具类的</w:t>
      </w:r>
      <w:r w:rsidRPr="00661CF8">
        <w:rPr>
          <w:rFonts w:ascii="宋体" w:hAnsi="宋体" w:hint="eastAsia"/>
          <w:color w:val="000000"/>
          <w:lang w:eastAsia="zh-CN"/>
        </w:rPr>
        <w:t>方式实现通过</w:t>
      </w:r>
      <w:r w:rsidRPr="00661CF8">
        <w:rPr>
          <w:rFonts w:ascii="宋体" w:hAnsi="宋体"/>
          <w:color w:val="000000"/>
          <w:lang w:eastAsia="zh-CN"/>
        </w:rPr>
        <w:t>MQ</w:t>
      </w:r>
      <w:r w:rsidRPr="00661CF8">
        <w:rPr>
          <w:rFonts w:ascii="宋体" w:hAnsi="宋体"/>
          <w:color w:val="000000"/>
          <w:lang w:eastAsia="zh-CN"/>
        </w:rPr>
        <w:t>的</w:t>
      </w:r>
      <w:r w:rsidR="00501F6B">
        <w:rPr>
          <w:rFonts w:ascii="宋体" w:hAnsi="宋体" w:hint="eastAsia"/>
          <w:color w:val="000000"/>
          <w:lang w:eastAsia="zh-CN"/>
        </w:rPr>
        <w:t>服务</w:t>
      </w:r>
      <w:r w:rsidRPr="00661CF8">
        <w:rPr>
          <w:rFonts w:ascii="宋体" w:hAnsi="宋体"/>
          <w:color w:val="000000"/>
          <w:lang w:eastAsia="zh-CN"/>
        </w:rPr>
        <w:t>异步调用</w:t>
      </w:r>
      <w:bookmarkEnd w:id="3"/>
    </w:p>
    <w:p w:rsidR="00117E94" w:rsidRPr="00117E94" w:rsidRDefault="00117E94" w:rsidP="00117E94">
      <w:pPr>
        <w:pStyle w:val="3"/>
        <w:numPr>
          <w:ilvl w:val="2"/>
          <w:numId w:val="3"/>
        </w:numPr>
        <w:tabs>
          <w:tab w:val="clear" w:pos="1418"/>
        </w:tabs>
        <w:spacing w:before="0" w:after="0" w:line="360" w:lineRule="auto"/>
        <w:ind w:left="720" w:hanging="720"/>
        <w:rPr>
          <w:rFonts w:ascii="宋体" w:hAnsi="宋体"/>
          <w:color w:val="000000"/>
          <w:lang w:eastAsia="zh-CN"/>
        </w:rPr>
      </w:pPr>
      <w:bookmarkStart w:id="4" w:name="_Toc449629751"/>
      <w:r w:rsidRPr="00117E94">
        <w:rPr>
          <w:rFonts w:ascii="宋体" w:hAnsi="宋体" w:hint="eastAsia"/>
          <w:color w:val="000000"/>
          <w:lang w:eastAsia="zh-CN"/>
        </w:rPr>
        <w:t>调用</w:t>
      </w:r>
      <w:r w:rsidRPr="00117E94">
        <w:rPr>
          <w:rFonts w:ascii="宋体" w:hAnsi="宋体"/>
          <w:color w:val="000000"/>
          <w:lang w:eastAsia="zh-CN"/>
        </w:rPr>
        <w:t>过程说明</w:t>
      </w:r>
      <w:bookmarkEnd w:id="4"/>
    </w:p>
    <w:p w:rsidR="00661CF8" w:rsidRPr="0055567F" w:rsidRDefault="00661CF8" w:rsidP="00661CF8">
      <w:pPr>
        <w:ind w:left="420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利用公共</w:t>
      </w:r>
      <w:r w:rsidRPr="0055567F">
        <w:rPr>
          <w:sz w:val="21"/>
          <w:szCs w:val="21"/>
          <w:lang w:val="x-none"/>
        </w:rPr>
        <w:t>工具类的</w:t>
      </w:r>
      <w:r w:rsidRPr="0055567F">
        <w:rPr>
          <w:rFonts w:hint="eastAsia"/>
          <w:sz w:val="21"/>
          <w:szCs w:val="21"/>
          <w:lang w:val="x-none"/>
        </w:rPr>
        <w:t>方式</w:t>
      </w:r>
      <w:r w:rsidRPr="0055567F">
        <w:rPr>
          <w:sz w:val="21"/>
          <w:szCs w:val="21"/>
          <w:lang w:val="x-none"/>
        </w:rPr>
        <w:t>实现通过</w:t>
      </w:r>
      <w:r w:rsidRPr="0055567F">
        <w:rPr>
          <w:sz w:val="21"/>
          <w:szCs w:val="21"/>
          <w:lang w:val="x-none"/>
        </w:rPr>
        <w:t>MQ</w:t>
      </w:r>
      <w:r w:rsidRPr="0055567F">
        <w:rPr>
          <w:sz w:val="21"/>
          <w:szCs w:val="21"/>
          <w:lang w:val="x-none"/>
        </w:rPr>
        <w:t>的</w:t>
      </w:r>
      <w:r w:rsidR="000F2BBB">
        <w:rPr>
          <w:rFonts w:hint="eastAsia"/>
          <w:sz w:val="21"/>
          <w:szCs w:val="21"/>
          <w:lang w:val="x-none"/>
        </w:rPr>
        <w:t>服务</w:t>
      </w:r>
      <w:r w:rsidRPr="0055567F">
        <w:rPr>
          <w:sz w:val="21"/>
          <w:szCs w:val="21"/>
          <w:lang w:val="x-none"/>
        </w:rPr>
        <w:t>异步调用</w:t>
      </w:r>
      <w:r w:rsidRPr="0055567F">
        <w:rPr>
          <w:rFonts w:hint="eastAsia"/>
          <w:sz w:val="21"/>
          <w:szCs w:val="21"/>
          <w:lang w:val="x-none"/>
        </w:rPr>
        <w:t>调用</w:t>
      </w:r>
      <w:r w:rsidRPr="0055567F">
        <w:rPr>
          <w:sz w:val="21"/>
          <w:szCs w:val="21"/>
          <w:lang w:val="x-none"/>
        </w:rPr>
        <w:t>过程如下：</w:t>
      </w:r>
    </w:p>
    <w:p w:rsidR="00661CF8" w:rsidRPr="0055567F" w:rsidRDefault="00661CF8" w:rsidP="000D3BB0">
      <w:pPr>
        <w:pStyle w:val="af3"/>
        <w:numPr>
          <w:ilvl w:val="0"/>
          <w:numId w:val="28"/>
        </w:numPr>
        <w:ind w:firstLineChars="0"/>
        <w:jc w:val="left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在</w:t>
      </w:r>
      <w:r w:rsidRPr="0055567F">
        <w:rPr>
          <w:sz w:val="21"/>
          <w:szCs w:val="21"/>
          <w:lang w:val="x-none"/>
        </w:rPr>
        <w:t>需要调用接口时，调用</w:t>
      </w:r>
      <w:r w:rsidR="002E1F64" w:rsidRPr="0055567F">
        <w:rPr>
          <w:rFonts w:hint="eastAsia"/>
          <w:sz w:val="21"/>
          <w:szCs w:val="21"/>
          <w:lang w:val="x-none"/>
        </w:rPr>
        <w:t>工具</w:t>
      </w:r>
      <w:r w:rsidR="002E1F64" w:rsidRPr="0055567F">
        <w:rPr>
          <w:sz w:val="21"/>
          <w:szCs w:val="21"/>
          <w:lang w:val="x-none"/>
        </w:rPr>
        <w:t>类</w:t>
      </w:r>
      <w:r w:rsidR="00537AB2" w:rsidRPr="0055567F">
        <w:rPr>
          <w:sz w:val="21"/>
          <w:szCs w:val="21"/>
          <w:lang w:val="x-none"/>
        </w:rPr>
        <w:t xml:space="preserve">com.v6.base.asynchronous.AsynchronousCall.call(String, String, </w:t>
      </w:r>
      <w:r w:rsidR="00625577" w:rsidRPr="0055567F">
        <w:rPr>
          <w:sz w:val="21"/>
          <w:szCs w:val="21"/>
          <w:lang w:val="x-none"/>
        </w:rPr>
        <w:t>String</w:t>
      </w:r>
      <w:r w:rsidR="00625577" w:rsidRPr="0055567F">
        <w:rPr>
          <w:rFonts w:hint="eastAsia"/>
          <w:sz w:val="21"/>
          <w:szCs w:val="21"/>
          <w:lang w:val="x-none"/>
        </w:rPr>
        <w:t>,</w:t>
      </w:r>
      <w:r w:rsidR="00625577" w:rsidRPr="0055567F">
        <w:rPr>
          <w:sz w:val="21"/>
          <w:szCs w:val="21"/>
          <w:lang w:val="x-none"/>
        </w:rPr>
        <w:t xml:space="preserve"> </w:t>
      </w:r>
      <w:r w:rsidR="00537AB2" w:rsidRPr="0055567F">
        <w:rPr>
          <w:sz w:val="21"/>
          <w:szCs w:val="21"/>
          <w:lang w:val="x-none"/>
        </w:rPr>
        <w:t>Object[])</w:t>
      </w:r>
      <w:r w:rsidR="00537AB2" w:rsidRPr="0055567F">
        <w:rPr>
          <w:rFonts w:hint="eastAsia"/>
          <w:sz w:val="21"/>
          <w:szCs w:val="21"/>
          <w:lang w:val="x-none"/>
        </w:rPr>
        <w:t>方法</w:t>
      </w:r>
      <w:r w:rsidR="00537AB2" w:rsidRPr="0055567F">
        <w:rPr>
          <w:sz w:val="21"/>
          <w:szCs w:val="21"/>
          <w:lang w:val="x-none"/>
        </w:rPr>
        <w:t>，传入组件</w:t>
      </w:r>
      <w:r w:rsidR="00537AB2" w:rsidRPr="0055567F">
        <w:rPr>
          <w:sz w:val="21"/>
          <w:szCs w:val="21"/>
          <w:lang w:val="x-none"/>
        </w:rPr>
        <w:t>id</w:t>
      </w:r>
      <w:r w:rsidR="00537AB2" w:rsidRPr="0055567F">
        <w:rPr>
          <w:sz w:val="21"/>
          <w:szCs w:val="21"/>
          <w:lang w:val="x-none"/>
        </w:rPr>
        <w:t>，</w:t>
      </w:r>
      <w:r w:rsidR="00537AB2" w:rsidRPr="0055567F">
        <w:rPr>
          <w:sz w:val="21"/>
          <w:szCs w:val="21"/>
          <w:lang w:val="x-none"/>
        </w:rPr>
        <w:t>bean</w:t>
      </w:r>
      <w:r w:rsidR="00537AB2" w:rsidRPr="0055567F">
        <w:rPr>
          <w:rFonts w:hint="eastAsia"/>
          <w:sz w:val="21"/>
          <w:szCs w:val="21"/>
          <w:lang w:val="x-none"/>
        </w:rPr>
        <w:t>的</w:t>
      </w:r>
      <w:r w:rsidR="00537AB2" w:rsidRPr="0055567F">
        <w:rPr>
          <w:sz w:val="21"/>
          <w:szCs w:val="21"/>
          <w:lang w:val="x-none"/>
        </w:rPr>
        <w:t>id</w:t>
      </w:r>
      <w:r w:rsidR="00625577" w:rsidRPr="0055567F">
        <w:rPr>
          <w:sz w:val="21"/>
          <w:szCs w:val="21"/>
          <w:lang w:val="x-none"/>
        </w:rPr>
        <w:t>,</w:t>
      </w:r>
      <w:r w:rsidR="00625577" w:rsidRPr="0055567F">
        <w:rPr>
          <w:rFonts w:hint="eastAsia"/>
          <w:sz w:val="21"/>
          <w:szCs w:val="21"/>
          <w:lang w:val="x-none"/>
        </w:rPr>
        <w:t>调用</w:t>
      </w:r>
      <w:r w:rsidR="00625577" w:rsidRPr="0055567F">
        <w:rPr>
          <w:sz w:val="21"/>
          <w:szCs w:val="21"/>
          <w:lang w:val="x-none"/>
        </w:rPr>
        <w:t>方法</w:t>
      </w:r>
      <w:r w:rsidR="00537AB2" w:rsidRPr="0055567F">
        <w:rPr>
          <w:rFonts w:hint="eastAsia"/>
          <w:sz w:val="21"/>
          <w:szCs w:val="21"/>
          <w:lang w:val="x-none"/>
        </w:rPr>
        <w:t>和</w:t>
      </w:r>
      <w:r w:rsidR="00537AB2" w:rsidRPr="0055567F">
        <w:rPr>
          <w:sz w:val="21"/>
          <w:szCs w:val="21"/>
          <w:lang w:val="x-none"/>
        </w:rPr>
        <w:t>传入参数，执行调用</w:t>
      </w:r>
    </w:p>
    <w:p w:rsidR="00537AB2" w:rsidRPr="0055567F" w:rsidRDefault="00537AB2" w:rsidP="000D3BB0">
      <w:pPr>
        <w:pStyle w:val="af3"/>
        <w:numPr>
          <w:ilvl w:val="0"/>
          <w:numId w:val="28"/>
        </w:numPr>
        <w:ind w:firstLineChars="0"/>
        <w:jc w:val="left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调用</w:t>
      </w:r>
      <w:r w:rsidRPr="0055567F">
        <w:rPr>
          <w:sz w:val="21"/>
          <w:szCs w:val="21"/>
          <w:lang w:val="x-none"/>
        </w:rPr>
        <w:t>结果</w:t>
      </w:r>
      <w:r w:rsidRPr="0055567F">
        <w:rPr>
          <w:rFonts w:hint="eastAsia"/>
          <w:sz w:val="21"/>
          <w:szCs w:val="21"/>
          <w:lang w:val="x-none"/>
        </w:rPr>
        <w:t>返回</w:t>
      </w:r>
      <w:r w:rsidRPr="0055567F">
        <w:rPr>
          <w:sz w:val="21"/>
          <w:szCs w:val="21"/>
          <w:lang w:val="x-none"/>
        </w:rPr>
        <w:t>发送</w:t>
      </w:r>
      <w:r w:rsidRPr="0055567F">
        <w:rPr>
          <w:sz w:val="21"/>
          <w:szCs w:val="21"/>
          <w:lang w:val="x-none"/>
        </w:rPr>
        <w:t>MQ</w:t>
      </w:r>
      <w:r w:rsidRPr="0055567F">
        <w:rPr>
          <w:sz w:val="21"/>
          <w:szCs w:val="21"/>
          <w:lang w:val="x-none"/>
        </w:rPr>
        <w:t>的成功和失败，</w:t>
      </w:r>
      <w:r w:rsidRPr="0055567F">
        <w:rPr>
          <w:sz w:val="21"/>
          <w:szCs w:val="21"/>
          <w:lang w:val="x-none"/>
        </w:rPr>
        <w:t>call</w:t>
      </w:r>
      <w:r w:rsidRPr="0055567F">
        <w:rPr>
          <w:rFonts w:hint="eastAsia"/>
          <w:sz w:val="21"/>
          <w:szCs w:val="21"/>
          <w:lang w:val="x-none"/>
        </w:rPr>
        <w:t>方法</w:t>
      </w:r>
      <w:r w:rsidRPr="0055567F">
        <w:rPr>
          <w:sz w:val="21"/>
          <w:szCs w:val="21"/>
          <w:lang w:val="x-none"/>
        </w:rPr>
        <w:t>返回的是一个</w:t>
      </w:r>
      <w:r w:rsidRPr="0055567F">
        <w:rPr>
          <w:sz w:val="21"/>
          <w:szCs w:val="21"/>
          <w:lang w:val="x-none"/>
        </w:rPr>
        <w:t>MAP&lt;String,String&gt;</w:t>
      </w:r>
      <w:r w:rsidRPr="0055567F">
        <w:rPr>
          <w:rFonts w:hint="eastAsia"/>
          <w:sz w:val="21"/>
          <w:szCs w:val="21"/>
          <w:lang w:val="x-none"/>
        </w:rPr>
        <w:t>，</w:t>
      </w:r>
      <w:r w:rsidRPr="0055567F">
        <w:rPr>
          <w:sz w:val="21"/>
          <w:szCs w:val="21"/>
          <w:lang w:val="x-none"/>
        </w:rPr>
        <w:t>当</w:t>
      </w:r>
      <w:r w:rsidRPr="0055567F">
        <w:rPr>
          <w:rFonts w:hint="eastAsia"/>
          <w:sz w:val="21"/>
          <w:szCs w:val="21"/>
          <w:lang w:val="x-none"/>
        </w:rPr>
        <w:t>成功</w:t>
      </w:r>
      <w:r w:rsidRPr="0055567F">
        <w:rPr>
          <w:sz w:val="21"/>
          <w:szCs w:val="21"/>
          <w:lang w:val="x-none"/>
        </w:rPr>
        <w:t>时，返回的</w:t>
      </w:r>
      <w:r w:rsidRPr="0055567F">
        <w:rPr>
          <w:sz w:val="21"/>
          <w:szCs w:val="21"/>
          <w:lang w:val="x-none"/>
        </w:rPr>
        <w:t>map</w:t>
      </w:r>
      <w:r w:rsidRPr="0055567F">
        <w:rPr>
          <w:rFonts w:hint="eastAsia"/>
          <w:sz w:val="21"/>
          <w:szCs w:val="21"/>
          <w:lang w:val="x-none"/>
        </w:rPr>
        <w:t>.get(</w:t>
      </w:r>
      <w:r w:rsidRPr="0055567F">
        <w:rPr>
          <w:sz w:val="21"/>
          <w:szCs w:val="21"/>
          <w:lang w:val="x-none"/>
        </w:rPr>
        <w:t>“STATUS”</w:t>
      </w:r>
      <w:r w:rsidRPr="0055567F">
        <w:rPr>
          <w:rFonts w:hint="eastAsia"/>
          <w:sz w:val="21"/>
          <w:szCs w:val="21"/>
          <w:lang w:val="x-none"/>
        </w:rPr>
        <w:t>)</w:t>
      </w:r>
      <w:r w:rsidRPr="0055567F">
        <w:rPr>
          <w:rFonts w:hint="eastAsia"/>
          <w:sz w:val="21"/>
          <w:szCs w:val="21"/>
          <w:lang w:val="x-none"/>
        </w:rPr>
        <w:t>的</w:t>
      </w:r>
      <w:r w:rsidRPr="0055567F">
        <w:rPr>
          <w:sz w:val="21"/>
          <w:szCs w:val="21"/>
          <w:lang w:val="x-none"/>
        </w:rPr>
        <w:t>值为</w:t>
      </w:r>
      <w:r w:rsidRPr="0055567F">
        <w:rPr>
          <w:sz w:val="21"/>
          <w:szCs w:val="21"/>
          <w:lang w:val="x-none"/>
        </w:rPr>
        <w:lastRenderedPageBreak/>
        <w:t>com.v6.base.asynchronous.AsynchronousStatus.CALL_SUCCESS</w:t>
      </w:r>
      <w:r w:rsidRPr="0055567F">
        <w:rPr>
          <w:rFonts w:hint="eastAsia"/>
          <w:sz w:val="21"/>
          <w:szCs w:val="21"/>
          <w:lang w:val="x-none"/>
        </w:rPr>
        <w:t>，当失败</w:t>
      </w:r>
      <w:r w:rsidRPr="0055567F">
        <w:rPr>
          <w:sz w:val="21"/>
          <w:szCs w:val="21"/>
          <w:lang w:val="x-none"/>
        </w:rPr>
        <w:t>时，返回的</w:t>
      </w:r>
      <w:r w:rsidRPr="0055567F">
        <w:rPr>
          <w:sz w:val="21"/>
          <w:szCs w:val="21"/>
          <w:lang w:val="x-none"/>
        </w:rPr>
        <w:t>map</w:t>
      </w:r>
      <w:r w:rsidRPr="0055567F">
        <w:rPr>
          <w:rFonts w:hint="eastAsia"/>
          <w:sz w:val="21"/>
          <w:szCs w:val="21"/>
          <w:lang w:val="x-none"/>
        </w:rPr>
        <w:t>.get(</w:t>
      </w:r>
      <w:r w:rsidR="00620592" w:rsidRPr="0055567F">
        <w:rPr>
          <w:sz w:val="21"/>
          <w:szCs w:val="21"/>
          <w:lang w:val="x-none"/>
        </w:rPr>
        <w:t>AsynchronousStatus</w:t>
      </w:r>
      <w:r w:rsidR="00620592" w:rsidRPr="0055567F">
        <w:rPr>
          <w:rFonts w:hint="eastAsia"/>
          <w:sz w:val="21"/>
          <w:szCs w:val="21"/>
          <w:lang w:val="x-none"/>
        </w:rPr>
        <w:t>.</w:t>
      </w:r>
      <w:r w:rsidR="00620592" w:rsidRPr="0055567F">
        <w:rPr>
          <w:sz w:val="21"/>
          <w:szCs w:val="21"/>
          <w:lang w:val="x-none"/>
        </w:rPr>
        <w:t>STATUS</w:t>
      </w:r>
      <w:r w:rsidRPr="0055567F">
        <w:rPr>
          <w:rFonts w:hint="eastAsia"/>
          <w:sz w:val="21"/>
          <w:szCs w:val="21"/>
          <w:lang w:val="x-none"/>
        </w:rPr>
        <w:t>)</w:t>
      </w:r>
      <w:r w:rsidRPr="0055567F">
        <w:rPr>
          <w:rFonts w:hint="eastAsia"/>
          <w:sz w:val="21"/>
          <w:szCs w:val="21"/>
          <w:lang w:val="x-none"/>
        </w:rPr>
        <w:t>的</w:t>
      </w:r>
      <w:r w:rsidRPr="0055567F">
        <w:rPr>
          <w:sz w:val="21"/>
          <w:szCs w:val="21"/>
          <w:lang w:val="x-none"/>
        </w:rPr>
        <w:t>值为</w:t>
      </w:r>
      <w:r w:rsidRPr="0055567F">
        <w:rPr>
          <w:sz w:val="21"/>
          <w:szCs w:val="21"/>
          <w:lang w:val="x-none"/>
        </w:rPr>
        <w:t>com.v6.base.asynchronous.AsynchronousStatus.</w:t>
      </w:r>
      <w:r w:rsidRPr="0055567F">
        <w:rPr>
          <w:sz w:val="21"/>
          <w:szCs w:val="21"/>
        </w:rPr>
        <w:t xml:space="preserve"> </w:t>
      </w:r>
      <w:r w:rsidRPr="0055567F">
        <w:rPr>
          <w:sz w:val="21"/>
          <w:szCs w:val="21"/>
          <w:lang w:val="x-none"/>
        </w:rPr>
        <w:t>CALL_FAIL</w:t>
      </w:r>
      <w:r w:rsidR="0055567F">
        <w:rPr>
          <w:rFonts w:hint="eastAsia"/>
          <w:sz w:val="21"/>
          <w:szCs w:val="21"/>
          <w:lang w:val="x-none"/>
        </w:rPr>
        <w:t>。</w:t>
      </w:r>
    </w:p>
    <w:p w:rsidR="00537AB2" w:rsidRPr="0055567F" w:rsidRDefault="00EE5908" w:rsidP="000D3BB0">
      <w:pPr>
        <w:pStyle w:val="af3"/>
        <w:numPr>
          <w:ilvl w:val="0"/>
          <w:numId w:val="28"/>
        </w:numPr>
        <w:ind w:firstLineChars="0"/>
        <w:jc w:val="left"/>
        <w:rPr>
          <w:sz w:val="21"/>
          <w:szCs w:val="21"/>
          <w:lang w:val="x-none"/>
        </w:rPr>
      </w:pPr>
      <w:r>
        <w:rPr>
          <w:rFonts w:hint="eastAsia"/>
          <w:sz w:val="21"/>
          <w:szCs w:val="21"/>
          <w:lang w:val="x-none"/>
        </w:rPr>
        <w:t>当</w:t>
      </w:r>
      <w:r w:rsidR="00537AB2" w:rsidRPr="0055567F">
        <w:rPr>
          <w:sz w:val="21"/>
          <w:szCs w:val="21"/>
          <w:lang w:val="x-none"/>
        </w:rPr>
        <w:t>调用失败时，</w:t>
      </w:r>
      <w:r w:rsidR="00537AB2" w:rsidRPr="0055567F">
        <w:rPr>
          <w:sz w:val="21"/>
          <w:szCs w:val="21"/>
          <w:lang w:val="x-none"/>
        </w:rPr>
        <w:t>MQ</w:t>
      </w:r>
      <w:r w:rsidR="00537AB2" w:rsidRPr="0055567F">
        <w:rPr>
          <w:sz w:val="21"/>
          <w:szCs w:val="21"/>
          <w:lang w:val="x-none"/>
        </w:rPr>
        <w:t>的</w:t>
      </w:r>
      <w:r w:rsidR="00537AB2" w:rsidRPr="0055567F">
        <w:rPr>
          <w:sz w:val="21"/>
          <w:szCs w:val="21"/>
          <w:lang w:val="x-none"/>
        </w:rPr>
        <w:t>client</w:t>
      </w:r>
      <w:r w:rsidR="00537AB2" w:rsidRPr="0055567F">
        <w:rPr>
          <w:sz w:val="21"/>
          <w:szCs w:val="21"/>
          <w:lang w:val="x-none"/>
        </w:rPr>
        <w:t>端不负责存储失败的消息，而是</w:t>
      </w:r>
      <w:r w:rsidR="00537AB2" w:rsidRPr="0055567F">
        <w:rPr>
          <w:rFonts w:hint="eastAsia"/>
          <w:sz w:val="21"/>
          <w:szCs w:val="21"/>
          <w:lang w:val="x-none"/>
        </w:rPr>
        <w:t>把</w:t>
      </w:r>
      <w:r w:rsidR="00537AB2" w:rsidRPr="0055567F">
        <w:rPr>
          <w:sz w:val="21"/>
          <w:szCs w:val="21"/>
          <w:lang w:val="x-none"/>
        </w:rPr>
        <w:t>失败的状态返回给</w:t>
      </w:r>
      <w:r w:rsidR="00537AB2" w:rsidRPr="0055567F">
        <w:rPr>
          <w:rFonts w:hint="eastAsia"/>
          <w:sz w:val="21"/>
          <w:szCs w:val="21"/>
          <w:lang w:val="x-none"/>
        </w:rPr>
        <w:t>调用方</w:t>
      </w:r>
      <w:r w:rsidR="00537AB2" w:rsidRPr="0055567F">
        <w:rPr>
          <w:sz w:val="21"/>
          <w:szCs w:val="21"/>
          <w:lang w:val="x-none"/>
        </w:rPr>
        <w:t>，由调用方</w:t>
      </w:r>
      <w:r w:rsidR="000D3BB0" w:rsidRPr="0055567F">
        <w:rPr>
          <w:rFonts w:hint="eastAsia"/>
          <w:sz w:val="21"/>
          <w:szCs w:val="21"/>
          <w:lang w:val="x-none"/>
        </w:rPr>
        <w:t>根据</w:t>
      </w:r>
      <w:r w:rsidR="000D3BB0" w:rsidRPr="0055567F">
        <w:rPr>
          <w:sz w:val="21"/>
          <w:szCs w:val="21"/>
          <w:lang w:val="x-none"/>
        </w:rPr>
        <w:t>自己的逻辑进行处理</w:t>
      </w:r>
    </w:p>
    <w:p w:rsidR="000D3BB0" w:rsidRPr="0055567F" w:rsidRDefault="000D3BB0" w:rsidP="000D3BB0">
      <w:pPr>
        <w:pStyle w:val="af3"/>
        <w:numPr>
          <w:ilvl w:val="0"/>
          <w:numId w:val="28"/>
        </w:numPr>
        <w:ind w:firstLineChars="0"/>
        <w:jc w:val="left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提供服务</w:t>
      </w:r>
      <w:r w:rsidRPr="0055567F">
        <w:rPr>
          <w:sz w:val="21"/>
          <w:szCs w:val="21"/>
          <w:lang w:val="x-none"/>
        </w:rPr>
        <w:t>的应用在启动时，主动订阅自己</w:t>
      </w:r>
      <w:r w:rsidRPr="0055567F">
        <w:rPr>
          <w:rFonts w:hint="eastAsia"/>
          <w:sz w:val="21"/>
          <w:szCs w:val="21"/>
          <w:lang w:val="x-none"/>
        </w:rPr>
        <w:t>组件</w:t>
      </w:r>
      <w:r w:rsidRPr="0055567F">
        <w:rPr>
          <w:sz w:val="21"/>
          <w:szCs w:val="21"/>
          <w:lang w:val="x-none"/>
        </w:rPr>
        <w:t>名称的</w:t>
      </w:r>
      <w:r w:rsidRPr="0055567F">
        <w:rPr>
          <w:rFonts w:hint="eastAsia"/>
          <w:sz w:val="21"/>
          <w:szCs w:val="21"/>
          <w:lang w:val="x-none"/>
        </w:rPr>
        <w:t>主题</w:t>
      </w:r>
    </w:p>
    <w:p w:rsidR="00625577" w:rsidRPr="0055567F" w:rsidRDefault="000D3BB0" w:rsidP="00625577">
      <w:pPr>
        <w:pStyle w:val="af3"/>
        <w:numPr>
          <w:ilvl w:val="0"/>
          <w:numId w:val="28"/>
        </w:numPr>
        <w:ind w:firstLineChars="0"/>
        <w:jc w:val="left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调用</w:t>
      </w:r>
      <w:r w:rsidRPr="0055567F">
        <w:rPr>
          <w:sz w:val="21"/>
          <w:szCs w:val="21"/>
          <w:lang w:val="x-none"/>
        </w:rPr>
        <w:t>经过</w:t>
      </w:r>
      <w:r w:rsidRPr="0055567F">
        <w:rPr>
          <w:sz w:val="21"/>
          <w:szCs w:val="21"/>
          <w:lang w:val="x-none"/>
        </w:rPr>
        <w:t>MQ</w:t>
      </w:r>
      <w:r w:rsidRPr="0055567F">
        <w:rPr>
          <w:sz w:val="21"/>
          <w:szCs w:val="21"/>
          <w:lang w:val="x-none"/>
        </w:rPr>
        <w:t>，推送到提供服务的应用</w:t>
      </w:r>
      <w:r w:rsidRPr="0055567F">
        <w:rPr>
          <w:rFonts w:hint="eastAsia"/>
          <w:sz w:val="21"/>
          <w:szCs w:val="21"/>
          <w:lang w:val="x-none"/>
        </w:rPr>
        <w:t>，</w:t>
      </w:r>
      <w:r w:rsidR="00625577" w:rsidRPr="0055567F">
        <w:rPr>
          <w:rFonts w:hint="eastAsia"/>
          <w:sz w:val="21"/>
          <w:szCs w:val="21"/>
          <w:lang w:val="x-none"/>
        </w:rPr>
        <w:t>通过</w:t>
      </w:r>
      <w:r w:rsidR="00625577" w:rsidRPr="0055567F">
        <w:rPr>
          <w:sz w:val="21"/>
          <w:szCs w:val="21"/>
          <w:lang w:val="x-none"/>
        </w:rPr>
        <w:t>ComponentFactory.getBean</w:t>
      </w:r>
      <w:r w:rsidR="00625577" w:rsidRPr="0055567F">
        <w:rPr>
          <w:rFonts w:hint="eastAsia"/>
          <w:sz w:val="21"/>
          <w:szCs w:val="21"/>
          <w:lang w:val="x-none"/>
        </w:rPr>
        <w:t>(</w:t>
      </w:r>
      <w:r w:rsidR="00625577" w:rsidRPr="0055567F">
        <w:rPr>
          <w:sz w:val="21"/>
          <w:szCs w:val="21"/>
          <w:lang w:val="x-none"/>
        </w:rPr>
        <w:t>beanId</w:t>
      </w:r>
      <w:r w:rsidR="00625577" w:rsidRPr="0055567F">
        <w:rPr>
          <w:rFonts w:hint="eastAsia"/>
          <w:sz w:val="21"/>
          <w:szCs w:val="21"/>
          <w:lang w:val="x-none"/>
        </w:rPr>
        <w:t>)</w:t>
      </w:r>
      <w:r w:rsidR="00625577" w:rsidRPr="0055567F">
        <w:rPr>
          <w:rFonts w:hint="eastAsia"/>
          <w:sz w:val="21"/>
          <w:szCs w:val="21"/>
          <w:lang w:val="x-none"/>
        </w:rPr>
        <w:t>获取</w:t>
      </w:r>
      <w:r w:rsidR="00625577" w:rsidRPr="0055567F">
        <w:rPr>
          <w:sz w:val="21"/>
          <w:szCs w:val="21"/>
          <w:lang w:val="x-none"/>
        </w:rPr>
        <w:t>bean</w:t>
      </w:r>
      <w:r w:rsidR="00625577" w:rsidRPr="0055567F">
        <w:rPr>
          <w:sz w:val="21"/>
          <w:szCs w:val="21"/>
          <w:lang w:val="x-none"/>
        </w:rPr>
        <w:t>对象</w:t>
      </w:r>
      <w:r w:rsidR="00625577" w:rsidRPr="0055567F">
        <w:rPr>
          <w:rFonts w:hint="eastAsia"/>
          <w:sz w:val="21"/>
          <w:szCs w:val="21"/>
          <w:lang w:val="x-none"/>
        </w:rPr>
        <w:t>，</w:t>
      </w:r>
      <w:r w:rsidR="00625577" w:rsidRPr="0055567F">
        <w:rPr>
          <w:sz w:val="21"/>
          <w:szCs w:val="21"/>
          <w:lang w:val="x-none"/>
        </w:rPr>
        <w:t>并寻找合适的方法执行</w:t>
      </w:r>
      <w:r w:rsidR="00625577" w:rsidRPr="0055567F">
        <w:rPr>
          <w:sz w:val="21"/>
          <w:szCs w:val="21"/>
          <w:lang w:val="x-none"/>
        </w:rPr>
        <w:t>MQ</w:t>
      </w:r>
      <w:r w:rsidR="00625577" w:rsidRPr="0055567F">
        <w:rPr>
          <w:sz w:val="21"/>
          <w:szCs w:val="21"/>
          <w:lang w:val="x-none"/>
        </w:rPr>
        <w:t>发送过来的服务调用。</w:t>
      </w:r>
    </w:p>
    <w:p w:rsidR="00625577" w:rsidRPr="0055567F" w:rsidRDefault="000D3BB0" w:rsidP="00625577">
      <w:pPr>
        <w:pStyle w:val="af3"/>
        <w:numPr>
          <w:ilvl w:val="0"/>
          <w:numId w:val="28"/>
        </w:numPr>
        <w:ind w:firstLineChars="0"/>
        <w:jc w:val="left"/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考虑</w:t>
      </w:r>
      <w:r w:rsidRPr="0055567F">
        <w:rPr>
          <w:sz w:val="21"/>
          <w:szCs w:val="21"/>
          <w:lang w:val="x-none"/>
        </w:rPr>
        <w:t>到存在多态，</w:t>
      </w:r>
      <w:r w:rsidRPr="0055567F">
        <w:rPr>
          <w:sz w:val="21"/>
          <w:szCs w:val="21"/>
          <w:lang w:val="x-none"/>
        </w:rPr>
        <w:t>com.v6.base.asynchronous.AsynchronousImplement</w:t>
      </w:r>
      <w:r w:rsidRPr="0055567F">
        <w:rPr>
          <w:rFonts w:hint="eastAsia"/>
          <w:sz w:val="21"/>
          <w:szCs w:val="21"/>
          <w:lang w:val="x-none"/>
        </w:rPr>
        <w:t>会尝试</w:t>
      </w:r>
      <w:r w:rsidRPr="0055567F">
        <w:rPr>
          <w:sz w:val="21"/>
          <w:szCs w:val="21"/>
          <w:lang w:val="x-none"/>
        </w:rPr>
        <w:t>寻找合适的方法</w:t>
      </w:r>
      <w:r w:rsidRPr="0055567F">
        <w:rPr>
          <w:rFonts w:hint="eastAsia"/>
          <w:sz w:val="21"/>
          <w:szCs w:val="21"/>
          <w:lang w:val="x-none"/>
        </w:rPr>
        <w:t>执行</w:t>
      </w:r>
      <w:r w:rsidRPr="0055567F">
        <w:rPr>
          <w:sz w:val="21"/>
          <w:szCs w:val="21"/>
          <w:lang w:val="x-none"/>
        </w:rPr>
        <w:t>MQ</w:t>
      </w:r>
      <w:r w:rsidRPr="0055567F">
        <w:rPr>
          <w:sz w:val="21"/>
          <w:szCs w:val="21"/>
          <w:lang w:val="x-none"/>
        </w:rPr>
        <w:t>发送过来的服务调用，</w:t>
      </w:r>
      <w:r w:rsidRPr="0055567F">
        <w:rPr>
          <w:rFonts w:hint="eastAsia"/>
          <w:sz w:val="21"/>
          <w:szCs w:val="21"/>
          <w:lang w:val="x-none"/>
        </w:rPr>
        <w:t>寻找</w:t>
      </w:r>
      <w:r w:rsidRPr="0055567F">
        <w:rPr>
          <w:sz w:val="21"/>
          <w:szCs w:val="21"/>
          <w:lang w:val="x-none"/>
        </w:rPr>
        <w:t>合适的方法的逻辑为：首先匹配参数个数</w:t>
      </w:r>
      <w:r w:rsidRPr="0055567F">
        <w:rPr>
          <w:rFonts w:hint="eastAsia"/>
          <w:sz w:val="21"/>
          <w:szCs w:val="21"/>
          <w:lang w:val="x-none"/>
        </w:rPr>
        <w:t>，</w:t>
      </w:r>
      <w:r w:rsidRPr="0055567F">
        <w:rPr>
          <w:sz w:val="21"/>
          <w:szCs w:val="21"/>
          <w:lang w:val="x-none"/>
        </w:rPr>
        <w:t>其次匹配</w:t>
      </w:r>
      <w:r w:rsidR="00FE670A" w:rsidRPr="0055567F">
        <w:rPr>
          <w:rFonts w:hint="eastAsia"/>
          <w:sz w:val="21"/>
          <w:szCs w:val="21"/>
          <w:lang w:val="x-none"/>
        </w:rPr>
        <w:t>发送</w:t>
      </w:r>
      <w:r w:rsidR="00FE670A" w:rsidRPr="0055567F">
        <w:rPr>
          <w:sz w:val="21"/>
          <w:szCs w:val="21"/>
          <w:lang w:val="x-none"/>
        </w:rPr>
        <w:t>过来的</w:t>
      </w:r>
      <w:r w:rsidR="00FE670A" w:rsidRPr="0055567F">
        <w:rPr>
          <w:rFonts w:hint="eastAsia"/>
          <w:sz w:val="21"/>
          <w:szCs w:val="21"/>
          <w:lang w:val="x-none"/>
        </w:rPr>
        <w:t>参数</w:t>
      </w:r>
      <w:r w:rsidR="00FE670A" w:rsidRPr="0055567F">
        <w:rPr>
          <w:sz w:val="21"/>
          <w:szCs w:val="21"/>
          <w:lang w:val="x-none"/>
        </w:rPr>
        <w:t>的类型是否</w:t>
      </w:r>
      <w:r w:rsidR="00FE670A" w:rsidRPr="0055567F">
        <w:rPr>
          <w:rFonts w:hint="eastAsia"/>
          <w:sz w:val="21"/>
          <w:szCs w:val="21"/>
          <w:lang w:val="x-none"/>
        </w:rPr>
        <w:t>依次</w:t>
      </w:r>
      <w:r w:rsidR="00FE670A" w:rsidRPr="0055567F">
        <w:rPr>
          <w:sz w:val="21"/>
          <w:szCs w:val="21"/>
          <w:lang w:val="x-none"/>
        </w:rPr>
        <w:t>为</w:t>
      </w:r>
      <w:r w:rsidR="00FE670A" w:rsidRPr="0055567F">
        <w:rPr>
          <w:rFonts w:hint="eastAsia"/>
          <w:sz w:val="21"/>
          <w:szCs w:val="21"/>
          <w:lang w:val="x-none"/>
        </w:rPr>
        <w:t>被调用</w:t>
      </w:r>
      <w:r w:rsidR="00FE670A" w:rsidRPr="0055567F">
        <w:rPr>
          <w:sz w:val="21"/>
          <w:szCs w:val="21"/>
          <w:lang w:val="x-none"/>
        </w:rPr>
        <w:t>服务</w:t>
      </w:r>
      <w:r w:rsidR="00FE670A" w:rsidRPr="0055567F">
        <w:rPr>
          <w:rFonts w:hint="eastAsia"/>
          <w:sz w:val="21"/>
          <w:szCs w:val="21"/>
          <w:lang w:val="x-none"/>
        </w:rPr>
        <w:t>的</w:t>
      </w:r>
      <w:r w:rsidR="00FE670A" w:rsidRPr="0055567F">
        <w:rPr>
          <w:sz w:val="21"/>
          <w:szCs w:val="21"/>
          <w:lang w:val="x-none"/>
        </w:rPr>
        <w:t>入参的</w:t>
      </w:r>
      <w:r w:rsidR="00FE670A" w:rsidRPr="0055567F">
        <w:rPr>
          <w:rFonts w:hint="eastAsia"/>
          <w:sz w:val="21"/>
          <w:szCs w:val="21"/>
          <w:lang w:val="x-none"/>
        </w:rPr>
        <w:t>子类</w:t>
      </w:r>
      <w:r w:rsidR="00FE670A" w:rsidRPr="0055567F">
        <w:rPr>
          <w:sz w:val="21"/>
          <w:szCs w:val="21"/>
          <w:lang w:val="x-none"/>
        </w:rPr>
        <w:t>型，如果上述两个条件都符合，则</w:t>
      </w:r>
      <w:r w:rsidR="00FE670A" w:rsidRPr="0055567F">
        <w:rPr>
          <w:rFonts w:hint="eastAsia"/>
          <w:sz w:val="21"/>
          <w:szCs w:val="21"/>
          <w:lang w:val="x-none"/>
        </w:rPr>
        <w:t>强转</w:t>
      </w:r>
      <w:r w:rsidR="00FE670A" w:rsidRPr="0055567F">
        <w:rPr>
          <w:sz w:val="21"/>
          <w:szCs w:val="21"/>
          <w:lang w:val="x-none"/>
        </w:rPr>
        <w:t>之后，直接执行方法，此种匹配对</w:t>
      </w:r>
      <w:r w:rsidR="00FE670A" w:rsidRPr="0055567F">
        <w:rPr>
          <w:rFonts w:hint="eastAsia"/>
          <w:sz w:val="21"/>
          <w:szCs w:val="21"/>
          <w:lang w:val="x-none"/>
        </w:rPr>
        <w:t>一个</w:t>
      </w:r>
      <w:r w:rsidR="00FE670A" w:rsidRPr="0055567F">
        <w:rPr>
          <w:sz w:val="21"/>
          <w:szCs w:val="21"/>
          <w:lang w:val="x-none"/>
        </w:rPr>
        <w:t>类中有两个同名方法，</w:t>
      </w:r>
      <w:r w:rsidR="00625577" w:rsidRPr="0055567F">
        <w:rPr>
          <w:rFonts w:hint="eastAsia"/>
          <w:sz w:val="21"/>
          <w:szCs w:val="21"/>
          <w:lang w:val="x-none"/>
        </w:rPr>
        <w:t>且其中</w:t>
      </w:r>
      <w:r w:rsidR="00625577" w:rsidRPr="0055567F">
        <w:rPr>
          <w:sz w:val="21"/>
          <w:szCs w:val="21"/>
          <w:lang w:val="x-none"/>
        </w:rPr>
        <w:t>一个方法的入参</w:t>
      </w:r>
      <w:r w:rsidR="00625577" w:rsidRPr="0055567F">
        <w:rPr>
          <w:rFonts w:hint="eastAsia"/>
          <w:sz w:val="21"/>
          <w:szCs w:val="21"/>
          <w:lang w:val="x-none"/>
        </w:rPr>
        <w:t>依次</w:t>
      </w:r>
      <w:r w:rsidR="00FE670A" w:rsidRPr="0055567F">
        <w:rPr>
          <w:sz w:val="21"/>
          <w:szCs w:val="21"/>
          <w:lang w:val="x-none"/>
        </w:rPr>
        <w:t>为</w:t>
      </w:r>
      <w:r w:rsidR="00625577" w:rsidRPr="0055567F">
        <w:rPr>
          <w:rFonts w:hint="eastAsia"/>
          <w:sz w:val="21"/>
          <w:szCs w:val="21"/>
          <w:lang w:val="x-none"/>
        </w:rPr>
        <w:t>另外一个</w:t>
      </w:r>
      <w:r w:rsidR="00625577" w:rsidRPr="0055567F">
        <w:rPr>
          <w:sz w:val="21"/>
          <w:szCs w:val="21"/>
          <w:lang w:val="x-none"/>
        </w:rPr>
        <w:t>方法的入参的子类</w:t>
      </w:r>
      <w:r w:rsidR="00FE670A" w:rsidRPr="0055567F">
        <w:rPr>
          <w:sz w:val="21"/>
          <w:szCs w:val="21"/>
          <w:lang w:val="x-none"/>
        </w:rPr>
        <w:t>，同时调用时传入的参数为子类的子类，这种</w:t>
      </w:r>
      <w:r w:rsidR="00FE670A" w:rsidRPr="0055567F">
        <w:rPr>
          <w:rFonts w:hint="eastAsia"/>
          <w:sz w:val="21"/>
          <w:szCs w:val="21"/>
          <w:lang w:val="x-none"/>
        </w:rPr>
        <w:t>特殊</w:t>
      </w:r>
      <w:r w:rsidR="00FE670A" w:rsidRPr="0055567F">
        <w:rPr>
          <w:sz w:val="21"/>
          <w:szCs w:val="21"/>
          <w:lang w:val="x-none"/>
        </w:rPr>
        <w:t>情况，无法做到准确识别。</w:t>
      </w:r>
    </w:p>
    <w:p w:rsidR="003229B2" w:rsidRPr="00117E94" w:rsidRDefault="003229B2" w:rsidP="00117E94">
      <w:pPr>
        <w:pStyle w:val="3"/>
        <w:numPr>
          <w:ilvl w:val="2"/>
          <w:numId w:val="3"/>
        </w:numPr>
        <w:tabs>
          <w:tab w:val="clear" w:pos="1418"/>
        </w:tabs>
        <w:spacing w:before="0" w:after="0" w:line="360" w:lineRule="auto"/>
        <w:ind w:left="720" w:hanging="720"/>
        <w:rPr>
          <w:rFonts w:ascii="宋体" w:hAnsi="宋体"/>
          <w:color w:val="000000"/>
          <w:lang w:eastAsia="zh-CN"/>
        </w:rPr>
      </w:pPr>
      <w:bookmarkStart w:id="5" w:name="_Toc449629752"/>
      <w:r w:rsidRPr="00117E94">
        <w:rPr>
          <w:rFonts w:ascii="宋体" w:hAnsi="宋体" w:hint="eastAsia"/>
          <w:color w:val="000000"/>
          <w:lang w:eastAsia="zh-CN"/>
        </w:rPr>
        <w:lastRenderedPageBreak/>
        <w:t>调用过程</w:t>
      </w:r>
      <w:r w:rsidRPr="00117E94">
        <w:rPr>
          <w:rFonts w:ascii="宋体" w:hAnsi="宋体"/>
          <w:color w:val="000000"/>
          <w:lang w:eastAsia="zh-CN"/>
        </w:rPr>
        <w:t>流程图</w:t>
      </w:r>
      <w:bookmarkEnd w:id="5"/>
    </w:p>
    <w:p w:rsidR="003229B2" w:rsidRPr="003229B2" w:rsidRDefault="00C72229" w:rsidP="003229B2">
      <w:pPr>
        <w:ind w:left="420"/>
        <w:jc w:val="left"/>
        <w:rPr>
          <w:lang w:val="x-none"/>
        </w:rPr>
      </w:pPr>
      <w:r>
        <w:object w:dxaOrig="10246" w:dyaOrig="179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.65pt;height:642.7pt" o:ole="">
            <v:imagedata r:id="rId10" o:title=""/>
          </v:shape>
          <o:OLEObject Type="Embed" ProgID="Visio.Drawing.15" ShapeID="_x0000_i1025" DrawAspect="Content" ObjectID="_1523371697" r:id="rId11"/>
        </w:object>
      </w:r>
    </w:p>
    <w:p w:rsidR="003229B2" w:rsidRPr="00117E94" w:rsidRDefault="009E0874" w:rsidP="00117E94">
      <w:pPr>
        <w:pStyle w:val="3"/>
        <w:numPr>
          <w:ilvl w:val="2"/>
          <w:numId w:val="3"/>
        </w:numPr>
        <w:tabs>
          <w:tab w:val="clear" w:pos="1418"/>
        </w:tabs>
        <w:spacing w:before="0" w:after="0" w:line="360" w:lineRule="auto"/>
        <w:ind w:left="720" w:hanging="720"/>
        <w:rPr>
          <w:rFonts w:ascii="宋体" w:hAnsi="宋体"/>
          <w:color w:val="000000"/>
          <w:lang w:eastAsia="zh-CN"/>
        </w:rPr>
      </w:pPr>
      <w:bookmarkStart w:id="6" w:name="_Toc449629753"/>
      <w:r w:rsidRPr="00117E94">
        <w:rPr>
          <w:rFonts w:ascii="宋体" w:hAnsi="宋体"/>
          <w:color w:val="000000"/>
          <w:lang w:eastAsia="zh-CN"/>
        </w:rPr>
        <w:lastRenderedPageBreak/>
        <w:t>接口</w:t>
      </w:r>
      <w:r w:rsidR="00117E94">
        <w:rPr>
          <w:rFonts w:ascii="宋体" w:hAnsi="宋体" w:hint="eastAsia"/>
          <w:color w:val="000000"/>
          <w:lang w:eastAsia="zh-CN"/>
        </w:rPr>
        <w:t>说明</w:t>
      </w:r>
      <w:bookmarkEnd w:id="6"/>
    </w:p>
    <w:tbl>
      <w:tblPr>
        <w:tblW w:w="5123" w:type="pct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49"/>
        <w:gridCol w:w="1598"/>
        <w:gridCol w:w="1661"/>
        <w:gridCol w:w="1657"/>
        <w:gridCol w:w="2525"/>
      </w:tblGrid>
      <w:tr w:rsidR="00972CE2" w:rsidRPr="001F3366" w:rsidTr="005535D5">
        <w:trPr>
          <w:trHeight w:val="26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:rsidR="00972CE2" w:rsidRPr="001F3366" w:rsidRDefault="00972CE2" w:rsidP="005535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</w:t>
            </w:r>
            <w:r>
              <w:rPr>
                <w:szCs w:val="21"/>
              </w:rPr>
              <w:t>异步调用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服务调用接口</w:t>
            </w:r>
          </w:p>
        </w:tc>
      </w:tr>
      <w:tr w:rsidR="00972CE2" w:rsidRPr="001F3366" w:rsidTr="005535D5">
        <w:trPr>
          <w:trHeight w:val="180"/>
        </w:trPr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72CE2" w:rsidP="005535D5">
            <w:pPr>
              <w:rPr>
                <w:szCs w:val="21"/>
              </w:rPr>
            </w:pPr>
            <w:r w:rsidRPr="001F3366">
              <w:rPr>
                <w:szCs w:val="21"/>
              </w:rPr>
              <w:t>功能描述</w:t>
            </w:r>
            <w:r w:rsidRPr="001F3366">
              <w:rPr>
                <w:szCs w:val="21"/>
              </w:rPr>
              <w:br/>
              <w:t>(</w:t>
            </w:r>
            <w:r w:rsidRPr="001F3366">
              <w:rPr>
                <w:szCs w:val="21"/>
              </w:rPr>
              <w:t>适用场景</w:t>
            </w:r>
            <w:r w:rsidRPr="001F3366">
              <w:rPr>
                <w:szCs w:val="21"/>
              </w:rPr>
              <w:t>)</w:t>
            </w:r>
          </w:p>
        </w:tc>
        <w:tc>
          <w:tcPr>
            <w:tcW w:w="400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72CE2" w:rsidRPr="001F3366" w:rsidRDefault="00972CE2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需要异步</w:t>
            </w:r>
            <w:r>
              <w:rPr>
                <w:szCs w:val="21"/>
              </w:rPr>
              <w:t>调用服务时</w:t>
            </w:r>
            <w:r w:rsidR="009B5E44">
              <w:rPr>
                <w:rFonts w:hint="eastAsia"/>
                <w:szCs w:val="21"/>
              </w:rPr>
              <w:t>，</w:t>
            </w:r>
            <w:r w:rsidR="009B5E44">
              <w:rPr>
                <w:szCs w:val="21"/>
              </w:rPr>
              <w:t>调用此</w:t>
            </w:r>
            <w:r w:rsidR="009B5E44">
              <w:rPr>
                <w:rFonts w:hint="eastAsia"/>
                <w:szCs w:val="21"/>
              </w:rPr>
              <w:t>接口</w:t>
            </w:r>
            <w:r w:rsidR="009B5E44">
              <w:rPr>
                <w:szCs w:val="21"/>
              </w:rPr>
              <w:t>，</w:t>
            </w:r>
            <w:r w:rsidR="009B5E44">
              <w:rPr>
                <w:rFonts w:hint="eastAsia"/>
                <w:szCs w:val="21"/>
              </w:rPr>
              <w:t>触发异步</w:t>
            </w:r>
            <w:r w:rsidR="009B5E44">
              <w:rPr>
                <w:szCs w:val="21"/>
              </w:rPr>
              <w:t>调用</w:t>
            </w:r>
          </w:p>
        </w:tc>
      </w:tr>
      <w:tr w:rsidR="00972CE2" w:rsidRPr="001F3366" w:rsidTr="005535D5">
        <w:trPr>
          <w:trHeight w:val="255"/>
        </w:trPr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类路径</w:t>
            </w:r>
          </w:p>
        </w:tc>
        <w:tc>
          <w:tcPr>
            <w:tcW w:w="400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72CE2" w:rsidRDefault="009B5E44" w:rsidP="005535D5">
            <w:pPr>
              <w:rPr>
                <w:szCs w:val="21"/>
              </w:rPr>
            </w:pPr>
            <w:r w:rsidRPr="000D3BB0">
              <w:rPr>
                <w:lang w:val="x-none"/>
              </w:rPr>
              <w:t>com.v6.base.asynchronous.AsynchronousCall</w:t>
            </w:r>
          </w:p>
        </w:tc>
      </w:tr>
      <w:tr w:rsidR="00972CE2" w:rsidRPr="001F3366" w:rsidTr="005535D5">
        <w:trPr>
          <w:trHeight w:val="132"/>
        </w:trPr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方法</w:t>
            </w:r>
            <w:r>
              <w:rPr>
                <w:szCs w:val="21"/>
              </w:rPr>
              <w:t>名称</w:t>
            </w:r>
          </w:p>
        </w:tc>
        <w:tc>
          <w:tcPr>
            <w:tcW w:w="400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72CE2" w:rsidRDefault="009B5E44" w:rsidP="005535D5">
            <w:pPr>
              <w:rPr>
                <w:szCs w:val="21"/>
              </w:rPr>
            </w:pPr>
            <w:r>
              <w:rPr>
                <w:szCs w:val="21"/>
              </w:rPr>
              <w:t>call</w:t>
            </w:r>
          </w:p>
        </w:tc>
      </w:tr>
      <w:tr w:rsidR="00972CE2" w:rsidRPr="001F3366" w:rsidTr="005535D5">
        <w:trPr>
          <w:trHeight w:val="124"/>
        </w:trPr>
        <w:tc>
          <w:tcPr>
            <w:tcW w:w="9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72CE2" w:rsidP="005535D5">
            <w:pPr>
              <w:rPr>
                <w:szCs w:val="21"/>
              </w:rPr>
            </w:pPr>
            <w:r w:rsidRPr="001F3366">
              <w:rPr>
                <w:szCs w:val="21"/>
              </w:rPr>
              <w:t>输入参数</w:t>
            </w: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72CE2" w:rsidP="005535D5">
            <w:pPr>
              <w:rPr>
                <w:szCs w:val="21"/>
              </w:rPr>
            </w:pPr>
            <w:r w:rsidRPr="001F3366">
              <w:rPr>
                <w:szCs w:val="21"/>
              </w:rPr>
              <w:t>参数样例</w:t>
            </w:r>
          </w:p>
        </w:tc>
        <w:tc>
          <w:tcPr>
            <w:tcW w:w="314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72CE2" w:rsidP="005535D5">
            <w:pPr>
              <w:jc w:val="left"/>
              <w:rPr>
                <w:szCs w:val="21"/>
              </w:rPr>
            </w:pPr>
          </w:p>
        </w:tc>
      </w:tr>
      <w:tr w:rsidR="00972CE2" w:rsidRPr="001F3366" w:rsidTr="005535D5">
        <w:trPr>
          <w:trHeight w:val="175"/>
        </w:trPr>
        <w:tc>
          <w:tcPr>
            <w:tcW w:w="99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72CE2" w:rsidP="005535D5">
            <w:pPr>
              <w:rPr>
                <w:szCs w:val="21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72CE2" w:rsidP="005535D5">
            <w:pPr>
              <w:rPr>
                <w:szCs w:val="21"/>
              </w:rPr>
            </w:pPr>
            <w:r>
              <w:rPr>
                <w:szCs w:val="21"/>
              </w:rPr>
              <w:t>键</w:t>
            </w:r>
            <w:r w:rsidRPr="001F3366">
              <w:rPr>
                <w:szCs w:val="21"/>
              </w:rPr>
              <w:t>名称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72CE2" w:rsidP="005535D5">
            <w:pPr>
              <w:jc w:val="center"/>
              <w:rPr>
                <w:szCs w:val="21"/>
              </w:rPr>
            </w:pPr>
            <w:r w:rsidRPr="001F3366">
              <w:rPr>
                <w:szCs w:val="21"/>
              </w:rPr>
              <w:t>类型（长度）</w:t>
            </w:r>
          </w:p>
        </w:tc>
        <w:tc>
          <w:tcPr>
            <w:tcW w:w="8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72CE2" w:rsidP="005535D5">
            <w:pPr>
              <w:rPr>
                <w:szCs w:val="21"/>
              </w:rPr>
            </w:pPr>
            <w:r>
              <w:rPr>
                <w:szCs w:val="21"/>
              </w:rPr>
              <w:t>必需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72CE2" w:rsidP="005535D5">
            <w:pPr>
              <w:jc w:val="center"/>
              <w:rPr>
                <w:szCs w:val="21"/>
              </w:rPr>
            </w:pPr>
            <w:r w:rsidRPr="001F3366">
              <w:rPr>
                <w:szCs w:val="21"/>
              </w:rPr>
              <w:t>说明</w:t>
            </w:r>
          </w:p>
        </w:tc>
      </w:tr>
      <w:tr w:rsidR="00972CE2" w:rsidRPr="001F3366" w:rsidTr="005535D5">
        <w:trPr>
          <w:trHeight w:val="135"/>
        </w:trPr>
        <w:tc>
          <w:tcPr>
            <w:tcW w:w="99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72CE2" w:rsidP="005535D5">
            <w:pPr>
              <w:rPr>
                <w:szCs w:val="21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72CE2" w:rsidRPr="00E23ACD" w:rsidRDefault="009B5E44" w:rsidP="005535D5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m</w:t>
            </w:r>
            <w:r>
              <w:rPr>
                <w:rFonts w:ascii="宋体" w:hAnsi="宋体" w:cs="宋体" w:hint="eastAsia"/>
                <w:kern w:val="0"/>
              </w:rPr>
              <w:t>odule</w:t>
            </w:r>
            <w:r>
              <w:rPr>
                <w:rFonts w:ascii="宋体" w:hAnsi="宋体" w:cs="宋体"/>
                <w:kern w:val="0"/>
              </w:rPr>
              <w:t>Id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72CE2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8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72CE2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必须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72CE2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被调用服务</w:t>
            </w:r>
            <w:r>
              <w:rPr>
                <w:szCs w:val="21"/>
              </w:rPr>
              <w:t>所在组件的名称</w:t>
            </w:r>
          </w:p>
        </w:tc>
      </w:tr>
      <w:tr w:rsidR="00972CE2" w:rsidRPr="001F3366" w:rsidTr="005535D5">
        <w:trPr>
          <w:trHeight w:val="116"/>
        </w:trPr>
        <w:tc>
          <w:tcPr>
            <w:tcW w:w="99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72CE2" w:rsidRPr="001F3366" w:rsidRDefault="00972CE2" w:rsidP="005535D5">
            <w:pPr>
              <w:rPr>
                <w:szCs w:val="21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72CE2" w:rsidRPr="00E23ACD" w:rsidRDefault="009B5E44" w:rsidP="005535D5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beanId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72CE2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8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72CE2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必须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72CE2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被调用服务的</w:t>
            </w:r>
            <w:r>
              <w:rPr>
                <w:szCs w:val="21"/>
              </w:rPr>
              <w:t>beanId</w:t>
            </w:r>
          </w:p>
        </w:tc>
      </w:tr>
      <w:tr w:rsidR="009B5E44" w:rsidRPr="001F3366" w:rsidTr="005535D5">
        <w:trPr>
          <w:trHeight w:val="116"/>
        </w:trPr>
        <w:tc>
          <w:tcPr>
            <w:tcW w:w="99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Default="009B5E44" w:rsidP="005535D5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m</w:t>
            </w:r>
            <w:r>
              <w:rPr>
                <w:rFonts w:ascii="宋体" w:hAnsi="宋体" w:cs="宋体" w:hint="eastAsia"/>
                <w:kern w:val="0"/>
              </w:rPr>
              <w:t>ethod</w:t>
            </w:r>
            <w:r>
              <w:rPr>
                <w:rFonts w:ascii="宋体" w:hAnsi="宋体" w:cs="宋体"/>
                <w:kern w:val="0"/>
              </w:rPr>
              <w:t>Name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8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必须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被调用服务的方法</w:t>
            </w:r>
            <w:r>
              <w:rPr>
                <w:szCs w:val="21"/>
              </w:rPr>
              <w:t>名称</w:t>
            </w:r>
          </w:p>
        </w:tc>
      </w:tr>
      <w:tr w:rsidR="009B5E44" w:rsidRPr="001F3366" w:rsidTr="005535D5">
        <w:trPr>
          <w:trHeight w:val="116"/>
        </w:trPr>
        <w:tc>
          <w:tcPr>
            <w:tcW w:w="99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Default="009B5E44" w:rsidP="005535D5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ar</w:t>
            </w:r>
            <w:r>
              <w:rPr>
                <w:rFonts w:ascii="宋体" w:hAnsi="宋体" w:cs="宋体" w:hint="eastAsia"/>
                <w:kern w:val="0"/>
              </w:rPr>
              <w:t>gs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Object[]</w:t>
            </w:r>
          </w:p>
        </w:tc>
        <w:tc>
          <w:tcPr>
            <w:tcW w:w="8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必须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被调用服务的参数</w:t>
            </w:r>
            <w:r>
              <w:rPr>
                <w:szCs w:val="21"/>
              </w:rPr>
              <w:t>数组</w:t>
            </w:r>
          </w:p>
        </w:tc>
      </w:tr>
      <w:tr w:rsidR="009B5E44" w:rsidRPr="00FD3F99" w:rsidTr="00221D13">
        <w:trPr>
          <w:trHeight w:val="150"/>
        </w:trPr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Default="009B5E44" w:rsidP="00221D13">
            <w:pPr>
              <w:rPr>
                <w:szCs w:val="21"/>
              </w:rPr>
            </w:pPr>
            <w:r>
              <w:rPr>
                <w:szCs w:val="21"/>
              </w:rPr>
              <w:t>输入参数样例</w:t>
            </w:r>
          </w:p>
        </w:tc>
        <w:tc>
          <w:tcPr>
            <w:tcW w:w="400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FD3F99" w:rsidRDefault="009B5E44" w:rsidP="009B5E44">
            <w:pPr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all(</w:t>
            </w:r>
            <w:r>
              <w:rPr>
                <w:szCs w:val="21"/>
              </w:rPr>
              <w:t>“crm”,”custInfo”,”updateCustInfo”,args)</w:t>
            </w:r>
          </w:p>
        </w:tc>
      </w:tr>
      <w:tr w:rsidR="009B5E44" w:rsidRPr="001F3366" w:rsidTr="005535D5">
        <w:trPr>
          <w:trHeight w:val="124"/>
        </w:trPr>
        <w:tc>
          <w:tcPr>
            <w:tcW w:w="9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</w:t>
            </w:r>
            <w:r w:rsidRPr="001F3366">
              <w:rPr>
                <w:szCs w:val="21"/>
              </w:rPr>
              <w:t>参数</w:t>
            </w: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 w:rsidRPr="001F3366">
              <w:rPr>
                <w:szCs w:val="21"/>
              </w:rPr>
              <w:t>参数样例</w:t>
            </w:r>
          </w:p>
        </w:tc>
        <w:tc>
          <w:tcPr>
            <w:tcW w:w="314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jc w:val="left"/>
              <w:rPr>
                <w:szCs w:val="21"/>
              </w:rPr>
            </w:pPr>
          </w:p>
        </w:tc>
      </w:tr>
      <w:tr w:rsidR="009B5E44" w:rsidRPr="001F3366" w:rsidTr="005535D5">
        <w:trPr>
          <w:trHeight w:val="175"/>
        </w:trPr>
        <w:tc>
          <w:tcPr>
            <w:tcW w:w="99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szCs w:val="21"/>
              </w:rPr>
              <w:t>键</w:t>
            </w:r>
            <w:r w:rsidRPr="001F3366">
              <w:rPr>
                <w:szCs w:val="21"/>
              </w:rPr>
              <w:t>名称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jc w:val="center"/>
              <w:rPr>
                <w:szCs w:val="21"/>
              </w:rPr>
            </w:pPr>
            <w:r w:rsidRPr="001F3366">
              <w:rPr>
                <w:szCs w:val="21"/>
              </w:rPr>
              <w:t>类型（长度）</w:t>
            </w:r>
          </w:p>
        </w:tc>
        <w:tc>
          <w:tcPr>
            <w:tcW w:w="8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szCs w:val="21"/>
              </w:rPr>
              <w:t>必需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jc w:val="center"/>
              <w:rPr>
                <w:szCs w:val="21"/>
              </w:rPr>
            </w:pPr>
            <w:r w:rsidRPr="001F3366">
              <w:rPr>
                <w:szCs w:val="21"/>
              </w:rPr>
              <w:t>说明</w:t>
            </w:r>
          </w:p>
        </w:tc>
      </w:tr>
      <w:tr w:rsidR="009B5E44" w:rsidRPr="001F3366" w:rsidTr="005535D5">
        <w:trPr>
          <w:trHeight w:val="135"/>
        </w:trPr>
        <w:tc>
          <w:tcPr>
            <w:tcW w:w="99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E23ACD" w:rsidRDefault="00ED7601" w:rsidP="005535D5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0D3BB0">
              <w:rPr>
                <w:lang w:val="x-none"/>
              </w:rPr>
              <w:t>AsynchronousStatus</w:t>
            </w:r>
            <w:r>
              <w:rPr>
                <w:rFonts w:hint="eastAsia"/>
                <w:lang w:val="x-none"/>
              </w:rPr>
              <w:t>.</w:t>
            </w:r>
            <w:r>
              <w:rPr>
                <w:lang w:val="x-none"/>
              </w:rPr>
              <w:t>STATUS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8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必须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被调用服务</w:t>
            </w:r>
            <w:r>
              <w:rPr>
                <w:szCs w:val="21"/>
              </w:rPr>
              <w:t>所在组件的名称</w:t>
            </w:r>
          </w:p>
        </w:tc>
      </w:tr>
      <w:tr w:rsidR="009B5E44" w:rsidRPr="001F3366" w:rsidTr="005535D5">
        <w:trPr>
          <w:trHeight w:val="116"/>
        </w:trPr>
        <w:tc>
          <w:tcPr>
            <w:tcW w:w="99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E23ACD" w:rsidRDefault="00ED7601" w:rsidP="005535D5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0D3BB0">
              <w:rPr>
                <w:lang w:val="x-none"/>
              </w:rPr>
              <w:t>AsynchronousStatus</w:t>
            </w:r>
            <w:r>
              <w:rPr>
                <w:rFonts w:hint="eastAsia"/>
                <w:lang w:val="x-none"/>
              </w:rPr>
              <w:t>.</w:t>
            </w:r>
            <w:r>
              <w:rPr>
                <w:lang w:val="x-none"/>
              </w:rPr>
              <w:t>MSG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8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必须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1F3366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被调用服务的</w:t>
            </w:r>
            <w:r>
              <w:rPr>
                <w:szCs w:val="21"/>
              </w:rPr>
              <w:t>beanId</w:t>
            </w:r>
          </w:p>
        </w:tc>
      </w:tr>
      <w:tr w:rsidR="009B5E44" w:rsidRPr="00FD3F99" w:rsidTr="005535D5">
        <w:trPr>
          <w:trHeight w:val="150"/>
        </w:trPr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B5E44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</w:t>
            </w:r>
            <w:r>
              <w:rPr>
                <w:szCs w:val="21"/>
              </w:rPr>
              <w:t>参数样例</w:t>
            </w:r>
          </w:p>
        </w:tc>
        <w:tc>
          <w:tcPr>
            <w:tcW w:w="400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B5E44" w:rsidRPr="00FD3F99" w:rsidRDefault="009B5E44" w:rsidP="005535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详见调用方式</w:t>
            </w:r>
            <w:r>
              <w:rPr>
                <w:szCs w:val="21"/>
              </w:rPr>
              <w:t>说明</w:t>
            </w:r>
          </w:p>
        </w:tc>
      </w:tr>
    </w:tbl>
    <w:p w:rsidR="003229B2" w:rsidRPr="003229B2" w:rsidRDefault="003229B2" w:rsidP="003229B2">
      <w:pPr>
        <w:ind w:left="420"/>
        <w:jc w:val="left"/>
        <w:rPr>
          <w:lang w:val="x-none"/>
        </w:rPr>
      </w:pPr>
    </w:p>
    <w:p w:rsidR="00661CF8" w:rsidRPr="00661CF8" w:rsidRDefault="00661CF8" w:rsidP="00661CF8">
      <w:pPr>
        <w:pStyle w:val="2"/>
        <w:numPr>
          <w:ilvl w:val="1"/>
          <w:numId w:val="3"/>
        </w:numPr>
        <w:tabs>
          <w:tab w:val="clear" w:pos="992"/>
          <w:tab w:val="left" w:pos="720"/>
        </w:tabs>
        <w:spacing w:before="0" w:after="0" w:line="360" w:lineRule="auto"/>
        <w:ind w:left="0" w:firstLine="0"/>
        <w:rPr>
          <w:rFonts w:ascii="宋体" w:hAnsi="宋体"/>
          <w:color w:val="000000"/>
          <w:lang w:eastAsia="zh-CN"/>
        </w:rPr>
      </w:pPr>
      <w:bookmarkStart w:id="7" w:name="_Toc449629754"/>
      <w:r w:rsidRPr="00661CF8">
        <w:rPr>
          <w:rFonts w:ascii="宋体" w:hAnsi="宋体"/>
          <w:color w:val="000000"/>
          <w:lang w:eastAsia="zh-CN"/>
        </w:rPr>
        <w:t>利用</w:t>
      </w:r>
      <w:r w:rsidRPr="00661CF8">
        <w:rPr>
          <w:rFonts w:ascii="宋体" w:hAnsi="宋体" w:hint="eastAsia"/>
          <w:color w:val="000000"/>
          <w:lang w:eastAsia="zh-CN"/>
        </w:rPr>
        <w:t>注解</w:t>
      </w:r>
      <w:r w:rsidRPr="00661CF8">
        <w:rPr>
          <w:rFonts w:ascii="宋体" w:hAnsi="宋体"/>
          <w:color w:val="000000"/>
          <w:lang w:eastAsia="zh-CN"/>
        </w:rPr>
        <w:t>的方式</w:t>
      </w:r>
      <w:r w:rsidR="000D3BB0">
        <w:rPr>
          <w:rFonts w:ascii="宋体" w:hAnsi="宋体" w:hint="eastAsia"/>
          <w:color w:val="000000"/>
          <w:lang w:eastAsia="zh-CN"/>
        </w:rPr>
        <w:t>在</w:t>
      </w:r>
      <w:r w:rsidR="000D3BB0">
        <w:rPr>
          <w:rFonts w:ascii="宋体" w:hAnsi="宋体"/>
          <w:color w:val="000000"/>
          <w:lang w:eastAsia="zh-CN"/>
        </w:rPr>
        <w:t>组件内</w:t>
      </w:r>
      <w:r w:rsidRPr="00661CF8">
        <w:rPr>
          <w:rFonts w:ascii="宋体" w:hAnsi="宋体"/>
          <w:color w:val="000000"/>
          <w:lang w:eastAsia="zh-CN"/>
        </w:rPr>
        <w:t>实现</w:t>
      </w:r>
      <w:r w:rsidRPr="00661CF8">
        <w:rPr>
          <w:rFonts w:ascii="宋体" w:hAnsi="宋体" w:hint="eastAsia"/>
          <w:color w:val="000000"/>
          <w:lang w:eastAsia="zh-CN"/>
        </w:rPr>
        <w:t>通过</w:t>
      </w:r>
      <w:r w:rsidRPr="00661CF8">
        <w:rPr>
          <w:rFonts w:ascii="宋体" w:hAnsi="宋体"/>
          <w:color w:val="000000"/>
          <w:lang w:eastAsia="zh-CN"/>
        </w:rPr>
        <w:t>MQ</w:t>
      </w:r>
      <w:r w:rsidRPr="00661CF8">
        <w:rPr>
          <w:rFonts w:ascii="宋体" w:hAnsi="宋体"/>
          <w:color w:val="000000"/>
          <w:lang w:eastAsia="zh-CN"/>
        </w:rPr>
        <w:t>的异步调用</w:t>
      </w:r>
      <w:r w:rsidR="003229B2">
        <w:rPr>
          <w:rFonts w:ascii="宋体" w:hAnsi="宋体" w:hint="eastAsia"/>
          <w:color w:val="000000"/>
          <w:lang w:eastAsia="zh-CN"/>
        </w:rPr>
        <w:t>（下一版本</w:t>
      </w:r>
      <w:r w:rsidR="003229B2">
        <w:rPr>
          <w:rFonts w:ascii="宋体" w:hAnsi="宋体"/>
          <w:color w:val="000000"/>
          <w:lang w:eastAsia="zh-CN"/>
        </w:rPr>
        <w:t>补充）</w:t>
      </w:r>
      <w:bookmarkEnd w:id="7"/>
    </w:p>
    <w:p w:rsidR="00A563EB" w:rsidRDefault="00661CF8" w:rsidP="0027790F">
      <w:pPr>
        <w:pStyle w:val="1"/>
        <w:numPr>
          <w:ilvl w:val="0"/>
          <w:numId w:val="3"/>
        </w:numPr>
        <w:spacing w:before="0" w:after="0" w:line="360" w:lineRule="auto"/>
        <w:rPr>
          <w:rStyle w:val="11"/>
          <w:rFonts w:ascii="宋体" w:hAnsi="宋体"/>
          <w:color w:val="000000"/>
        </w:rPr>
      </w:pPr>
      <w:bookmarkStart w:id="8" w:name="_Toc449629755"/>
      <w:r>
        <w:rPr>
          <w:rStyle w:val="11"/>
          <w:rFonts w:ascii="宋体" w:hAnsi="宋体" w:hint="eastAsia"/>
          <w:color w:val="000000"/>
        </w:rPr>
        <w:t>开发时</w:t>
      </w:r>
      <w:r>
        <w:rPr>
          <w:rStyle w:val="11"/>
          <w:rFonts w:ascii="宋体" w:hAnsi="宋体"/>
          <w:color w:val="000000"/>
        </w:rPr>
        <w:t>的调用方式</w:t>
      </w:r>
      <w:r>
        <w:rPr>
          <w:rStyle w:val="11"/>
          <w:rFonts w:ascii="宋体" w:hAnsi="宋体" w:hint="eastAsia"/>
          <w:color w:val="000000"/>
        </w:rPr>
        <w:t>说明</w:t>
      </w:r>
      <w:bookmarkEnd w:id="8"/>
    </w:p>
    <w:p w:rsidR="00ED7601" w:rsidRDefault="00C72229" w:rsidP="00C72229">
      <w:pPr>
        <w:pStyle w:val="2"/>
        <w:numPr>
          <w:ilvl w:val="1"/>
          <w:numId w:val="3"/>
        </w:numPr>
        <w:tabs>
          <w:tab w:val="clear" w:pos="992"/>
          <w:tab w:val="left" w:pos="720"/>
        </w:tabs>
        <w:spacing w:before="0" w:after="0" w:line="360" w:lineRule="auto"/>
        <w:ind w:left="0" w:firstLine="0"/>
        <w:rPr>
          <w:rFonts w:ascii="宋体" w:hAnsi="宋体"/>
          <w:color w:val="000000"/>
          <w:lang w:eastAsia="zh-CN"/>
        </w:rPr>
      </w:pPr>
      <w:bookmarkStart w:id="9" w:name="_Toc449629756"/>
      <w:r w:rsidRPr="00C72229">
        <w:rPr>
          <w:rFonts w:ascii="宋体" w:hAnsi="宋体" w:hint="eastAsia"/>
          <w:color w:val="000000"/>
          <w:lang w:eastAsia="zh-CN"/>
        </w:rPr>
        <w:t>异步</w:t>
      </w:r>
      <w:r w:rsidRPr="00C72229">
        <w:rPr>
          <w:rFonts w:ascii="宋体" w:hAnsi="宋体"/>
          <w:color w:val="000000"/>
          <w:lang w:eastAsia="zh-CN"/>
        </w:rPr>
        <w:t>调用</w:t>
      </w:r>
      <w:r w:rsidRPr="00C72229">
        <w:rPr>
          <w:rFonts w:ascii="宋体" w:hAnsi="宋体"/>
          <w:color w:val="000000"/>
          <w:lang w:eastAsia="zh-CN"/>
        </w:rPr>
        <w:t>-</w:t>
      </w:r>
      <w:r w:rsidRPr="00C72229">
        <w:rPr>
          <w:rFonts w:ascii="宋体" w:hAnsi="宋体"/>
          <w:color w:val="000000"/>
          <w:lang w:eastAsia="zh-CN"/>
        </w:rPr>
        <w:t>调用</w:t>
      </w:r>
      <w:r w:rsidRPr="00C72229">
        <w:rPr>
          <w:rFonts w:ascii="宋体" w:hAnsi="宋体" w:hint="eastAsia"/>
          <w:color w:val="000000"/>
          <w:lang w:eastAsia="zh-CN"/>
        </w:rPr>
        <w:t>端代码示例</w:t>
      </w:r>
      <w:bookmarkEnd w:id="9"/>
    </w:p>
    <w:p w:rsidR="00C72229" w:rsidRDefault="00C72229" w:rsidP="00C72229">
      <w:pPr>
        <w:pStyle w:val="3"/>
        <w:numPr>
          <w:ilvl w:val="2"/>
          <w:numId w:val="3"/>
        </w:numPr>
        <w:tabs>
          <w:tab w:val="clear" w:pos="1418"/>
        </w:tabs>
        <w:spacing w:before="0" w:after="0" w:line="360" w:lineRule="auto"/>
        <w:ind w:left="720" w:hanging="720"/>
        <w:rPr>
          <w:rFonts w:ascii="宋体" w:hAnsi="宋体"/>
          <w:color w:val="000000"/>
          <w:lang w:eastAsia="zh-CN"/>
        </w:rPr>
      </w:pPr>
      <w:bookmarkStart w:id="10" w:name="_Toc449629757"/>
      <w:r w:rsidRPr="00C72229">
        <w:rPr>
          <w:rFonts w:ascii="宋体" w:hAnsi="宋体" w:hint="eastAsia"/>
          <w:color w:val="000000"/>
          <w:lang w:eastAsia="zh-CN"/>
        </w:rPr>
        <w:t>配置文件</w:t>
      </w:r>
      <w:r w:rsidRPr="00C72229">
        <w:rPr>
          <w:rFonts w:ascii="宋体" w:hAnsi="宋体"/>
          <w:color w:val="000000"/>
          <w:lang w:eastAsia="zh-CN"/>
        </w:rPr>
        <w:t>配置</w:t>
      </w:r>
      <w:r>
        <w:rPr>
          <w:rFonts w:ascii="宋体" w:hAnsi="宋体" w:hint="eastAsia"/>
          <w:color w:val="000000"/>
          <w:lang w:eastAsia="zh-CN"/>
        </w:rPr>
        <w:t>说明</w:t>
      </w:r>
      <w:bookmarkEnd w:id="10"/>
    </w:p>
    <w:p w:rsidR="00C72229" w:rsidRPr="0055567F" w:rsidRDefault="00C72229" w:rsidP="00C72229">
      <w:pPr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检查</w:t>
      </w:r>
      <w:r w:rsidRPr="0055567F">
        <w:rPr>
          <w:sz w:val="21"/>
          <w:szCs w:val="21"/>
          <w:lang w:val="x-none"/>
        </w:rPr>
        <w:t>classes</w:t>
      </w:r>
      <w:r w:rsidRPr="0055567F">
        <w:rPr>
          <w:sz w:val="21"/>
          <w:szCs w:val="21"/>
          <w:lang w:val="x-none"/>
        </w:rPr>
        <w:t>下面</w:t>
      </w:r>
      <w:r w:rsidR="00DB57C7" w:rsidRPr="0055567F">
        <w:rPr>
          <w:rFonts w:hint="eastAsia"/>
          <w:sz w:val="21"/>
          <w:szCs w:val="21"/>
          <w:lang w:val="x-none"/>
        </w:rPr>
        <w:t>是否</w:t>
      </w:r>
      <w:r w:rsidRPr="0055567F">
        <w:rPr>
          <w:rFonts w:hint="eastAsia"/>
          <w:sz w:val="21"/>
          <w:szCs w:val="21"/>
          <w:lang w:val="x-none"/>
        </w:rPr>
        <w:t>有</w:t>
      </w:r>
      <w:r w:rsidRPr="0055567F">
        <w:rPr>
          <w:sz w:val="21"/>
          <w:szCs w:val="21"/>
          <w:lang w:val="x-none"/>
        </w:rPr>
        <w:t>配置文件</w:t>
      </w:r>
      <w:r w:rsidRPr="0055567F">
        <w:rPr>
          <w:sz w:val="21"/>
          <w:szCs w:val="21"/>
          <w:lang w:val="x-none"/>
        </w:rPr>
        <w:t>mq</w:t>
      </w:r>
      <w:r w:rsidRPr="0055567F">
        <w:rPr>
          <w:rFonts w:hint="eastAsia"/>
          <w:sz w:val="21"/>
          <w:szCs w:val="21"/>
          <w:lang w:val="x-none"/>
        </w:rPr>
        <w:t>_client_conf.properties</w:t>
      </w:r>
      <w:r w:rsidR="00DB57C7" w:rsidRPr="0055567F">
        <w:rPr>
          <w:rFonts w:hint="eastAsia"/>
          <w:sz w:val="21"/>
          <w:szCs w:val="21"/>
          <w:lang w:val="x-none"/>
        </w:rPr>
        <w:t>，</w:t>
      </w:r>
      <w:r w:rsidR="00DB57C7" w:rsidRPr="0055567F">
        <w:rPr>
          <w:sz w:val="21"/>
          <w:szCs w:val="21"/>
          <w:lang w:val="x-none"/>
        </w:rPr>
        <w:t>如果有请</w:t>
      </w:r>
      <w:r w:rsidR="00DB57C7" w:rsidRPr="0055567F">
        <w:rPr>
          <w:rFonts w:hint="eastAsia"/>
          <w:sz w:val="21"/>
          <w:szCs w:val="21"/>
          <w:lang w:val="x-none"/>
        </w:rPr>
        <w:t>检查</w:t>
      </w:r>
      <w:r w:rsidR="00DB57C7" w:rsidRPr="0055567F">
        <w:rPr>
          <w:rFonts w:hint="eastAsia"/>
          <w:sz w:val="21"/>
          <w:szCs w:val="21"/>
          <w:lang w:val="x-none"/>
        </w:rPr>
        <w:t>MQ</w:t>
      </w:r>
      <w:r w:rsidR="00DB57C7" w:rsidRPr="0055567F">
        <w:rPr>
          <w:sz w:val="21"/>
          <w:szCs w:val="21"/>
          <w:lang w:val="x-none"/>
        </w:rPr>
        <w:t>地址是否正确：</w:t>
      </w:r>
    </w:p>
    <w:p w:rsidR="00DB57C7" w:rsidRDefault="00DB57C7" w:rsidP="00C72229">
      <w:pPr>
        <w:rPr>
          <w:lang w:val="x-none"/>
        </w:rPr>
      </w:pPr>
      <w:r w:rsidRPr="00DB57C7">
        <w:rPr>
          <w:noProof/>
        </w:rPr>
        <mc:AlternateContent>
          <mc:Choice Requires="wps">
            <w:drawing>
              <wp:inline distT="0" distB="0" distL="0" distR="0" wp14:anchorId="602B7667" wp14:editId="7E6A247B">
                <wp:extent cx="5738841" cy="1090800"/>
                <wp:effectExtent l="0" t="0" r="14605" b="1778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8841" cy="1090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57C7" w:rsidRDefault="00DB57C7" w:rsidP="00DB57C7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32"/>
                                <w:szCs w:val="32"/>
                              </w:rPr>
                              <w:t>消费端和生产端的</w:t>
                            </w:r>
                            <w:r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32"/>
                                <w:szCs w:val="32"/>
                              </w:rPr>
                              <w:t>namesrvAddr</w:t>
                            </w:r>
                            <w:r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32"/>
                                <w:szCs w:val="32"/>
                              </w:rPr>
                              <w:t>地址</w:t>
                            </w:r>
                          </w:p>
                          <w:p w:rsidR="00DB57C7" w:rsidRDefault="00DB57C7" w:rsidP="00DB57C7"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32"/>
                                <w:szCs w:val="32"/>
                              </w:rPr>
                              <w:t>mq.namesrvAddr=</w:t>
                            </w:r>
                            <w:r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32"/>
                                <w:szCs w:val="32"/>
                              </w:rPr>
                              <w:t>10.10.10.141:9876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2B766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51.9pt;height: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" fillcolor="#a5a5a5 [3206]" strokecolor="#525252 [1606]" strokeweight="1pt">
                <v:textbox style="mso-fit-shape-to-text:t">
                  <w:txbxContent>
                    <w:p w:rsidR="00DB57C7" w:rsidRDefault="00DB57C7" w:rsidP="00DB57C7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32"/>
                          <w:szCs w:val="32"/>
                        </w:rPr>
                      </w:pPr>
                      <w:r>
                        <w:rPr>
                          <w:rFonts w:ascii="Consolas" w:hAnsi="Consolas" w:cs="Consolas"/>
                          <w:color w:val="3F7F5F"/>
                          <w:kern w:val="0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Consolas" w:hAnsi="Consolas" w:cs="Consolas"/>
                          <w:color w:val="3F7F5F"/>
                          <w:kern w:val="0"/>
                          <w:sz w:val="32"/>
                          <w:szCs w:val="32"/>
                        </w:rPr>
                        <w:t>消费端和生产端的</w:t>
                      </w:r>
                      <w:r>
                        <w:rPr>
                          <w:rFonts w:ascii="Consolas" w:hAnsi="Consolas" w:cs="Consolas"/>
                          <w:color w:val="3F7F5F"/>
                          <w:kern w:val="0"/>
                          <w:sz w:val="32"/>
                          <w:szCs w:val="32"/>
                        </w:rPr>
                        <w:t>namesrvAddr</w:t>
                      </w:r>
                      <w:r>
                        <w:rPr>
                          <w:rFonts w:ascii="Consolas" w:hAnsi="Consolas" w:cs="Consolas"/>
                          <w:color w:val="3F7F5F"/>
                          <w:kern w:val="0"/>
                          <w:sz w:val="32"/>
                          <w:szCs w:val="32"/>
                        </w:rPr>
                        <w:t>地址</w:t>
                      </w:r>
                    </w:p>
                    <w:p w:rsidR="00DB57C7" w:rsidRDefault="00DB57C7" w:rsidP="00DB57C7"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32"/>
                          <w:szCs w:val="32"/>
                        </w:rPr>
                        <w:t>mq.namesrvAddr=</w:t>
                      </w:r>
                      <w:r>
                        <w:rPr>
                          <w:rFonts w:ascii="Consolas" w:hAnsi="Consolas" w:cs="Consolas"/>
                          <w:color w:val="2A00FF"/>
                          <w:kern w:val="0"/>
                          <w:sz w:val="32"/>
                          <w:szCs w:val="32"/>
                        </w:rPr>
                        <w:t>10.10.10.141:9876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32886" w:rsidRPr="00C72229" w:rsidRDefault="00632886" w:rsidP="00C72229">
      <w:pPr>
        <w:rPr>
          <w:lang w:val="x-none"/>
        </w:rPr>
      </w:pPr>
    </w:p>
    <w:p w:rsidR="00C72229" w:rsidRDefault="00C72229" w:rsidP="00C72229">
      <w:pPr>
        <w:pStyle w:val="3"/>
        <w:numPr>
          <w:ilvl w:val="2"/>
          <w:numId w:val="3"/>
        </w:numPr>
        <w:tabs>
          <w:tab w:val="clear" w:pos="1418"/>
        </w:tabs>
        <w:spacing w:before="0" w:after="0" w:line="360" w:lineRule="auto"/>
        <w:ind w:left="720" w:hanging="720"/>
        <w:rPr>
          <w:rFonts w:ascii="宋体" w:hAnsi="宋体"/>
          <w:color w:val="000000"/>
          <w:lang w:eastAsia="zh-CN"/>
        </w:rPr>
      </w:pPr>
      <w:bookmarkStart w:id="11" w:name="_Toc449629758"/>
      <w:r w:rsidRPr="00C72229">
        <w:rPr>
          <w:rFonts w:ascii="宋体" w:hAnsi="宋体" w:hint="eastAsia"/>
          <w:color w:val="000000"/>
          <w:lang w:eastAsia="zh-CN"/>
        </w:rPr>
        <w:lastRenderedPageBreak/>
        <w:t>代码示例</w:t>
      </w:r>
      <w:bookmarkEnd w:id="11"/>
    </w:p>
    <w:p w:rsidR="00DB57C7" w:rsidRPr="00DB57C7" w:rsidRDefault="00DB57C7" w:rsidP="00DB57C7">
      <w:pPr>
        <w:rPr>
          <w:lang w:val="x-none"/>
        </w:rPr>
      </w:pPr>
      <w:r w:rsidRPr="00DB57C7">
        <w:rPr>
          <w:noProof/>
        </w:rPr>
        <mc:AlternateContent>
          <mc:Choice Requires="wps">
            <w:drawing>
              <wp:inline distT="0" distB="0" distL="0" distR="0" wp14:anchorId="3987BC9C" wp14:editId="275B7701">
                <wp:extent cx="5738841" cy="1090800"/>
                <wp:effectExtent l="0" t="0" r="14605" b="17780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8841" cy="1090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public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</w:t>
                            </w:r>
                            <w:r w:rsidRPr="00191DD0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class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AsynchronousCallSample {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private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Log 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C0"/>
                                <w:kern w:val="0"/>
                                <w:sz w:val="22"/>
                                <w:szCs w:val="32"/>
                              </w:rPr>
                              <w:t>log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= LogFactory.</w:t>
                            </w:r>
                            <w:r w:rsidRPr="00191DD0">
                              <w:rPr>
                                <w:rFonts w:ascii="Consolas" w:hAnsi="Consolas" w:cs="Consolas"/>
                                <w:i/>
                                <w:iCs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getLog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(MainPageCommand.</w:t>
                            </w:r>
                            <w:r w:rsidRPr="00191DD0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class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);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//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业务方法，方法内采用异步调用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,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返回布尔值，成功返回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true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，失败返回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false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public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</w:t>
                            </w:r>
                            <w:r w:rsidRPr="00191DD0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boolean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updateCustInfo(Map&lt;String,String&gt; cust){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//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异步调用开始，首先构造参数集合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  <w:t xml:space="preserve">Object[] args = </w:t>
                            </w:r>
                            <w:r w:rsidRPr="00191DD0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new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Object[]{cust};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  <w:t xml:space="preserve">Map&lt;String,String&gt; result = </w:t>
                            </w:r>
                            <w:r w:rsidRPr="00191DD0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null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;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try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{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//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调用静态方法发送异步服务调用请求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  <w:t>result = AsynchronousCall.</w:t>
                            </w:r>
                            <w:r w:rsidRPr="00191DD0">
                              <w:rPr>
                                <w:rFonts w:ascii="Consolas" w:hAnsi="Consolas" w:cs="Consolas"/>
                                <w:i/>
                                <w:iCs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call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(</w:t>
                            </w:r>
                            <w:r w:rsidR="00892C98" w:rsidRPr="00892C98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2"/>
                                <w:szCs w:val="32"/>
                              </w:rPr>
                              <w:t>"base"</w:t>
                            </w:r>
                            <w:r w:rsidR="00892C98" w:rsidRPr="00FB4358">
                              <w:rPr>
                                <w:rFonts w:ascii="Consolas" w:hAnsi="Consolas" w:cs="Consolas"/>
                                <w:i/>
                                <w:iCs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, </w:t>
                            </w:r>
                            <w:r w:rsidR="00892C98" w:rsidRPr="00892C98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2"/>
                                <w:szCs w:val="32"/>
                              </w:rPr>
                              <w:t>"callSampleBean"</w:t>
                            </w:r>
                            <w:r w:rsidR="00892C98" w:rsidRPr="00FB4358">
                              <w:rPr>
                                <w:rFonts w:ascii="Consolas" w:hAnsi="Consolas" w:cs="Consolas"/>
                                <w:i/>
                                <w:iCs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,</w:t>
                            </w:r>
                            <w:r w:rsidR="00892C98" w:rsidRPr="00892C98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2"/>
                                <w:szCs w:val="32"/>
                              </w:rPr>
                              <w:t xml:space="preserve"> "callSampleMethod"</w:t>
                            </w:r>
                            <w:r w:rsidR="00FB4358" w:rsidRPr="00FB4358">
                              <w:rPr>
                                <w:rFonts w:ascii="Consolas" w:hAnsi="Consolas" w:cs="Consolas" w:hint="eastAsia"/>
                                <w:i/>
                                <w:iCs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,args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);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  <w:t>}</w:t>
                            </w:r>
                            <w:r w:rsidRPr="00191DD0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catch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(AsynchronousCallException e){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C0"/>
                                <w:kern w:val="0"/>
                                <w:sz w:val="22"/>
                                <w:szCs w:val="32"/>
                              </w:rPr>
                              <w:t>log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.error(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2"/>
                                <w:szCs w:val="32"/>
                              </w:rPr>
                              <w:t>"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2"/>
                                <w:szCs w:val="32"/>
                              </w:rPr>
                              <w:t>服务调用出错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2"/>
                                <w:szCs w:val="32"/>
                              </w:rPr>
                              <w:t>"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,e);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  <w:t>}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191DD0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return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result.get(AsynchronousStatus.</w:t>
                            </w:r>
                            <w:r w:rsidRPr="00191DD0">
                              <w:rPr>
                                <w:rFonts w:ascii="Consolas" w:hAnsi="Consolas" w:cs="Consolas"/>
                                <w:i/>
                                <w:iCs/>
                                <w:color w:val="0000C0"/>
                                <w:kern w:val="0"/>
                                <w:sz w:val="22"/>
                                <w:szCs w:val="32"/>
                              </w:rPr>
                              <w:t>STATUS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).equals(AsynchronousStatus.</w:t>
                            </w:r>
                            <w:r w:rsidRPr="00191DD0">
                              <w:rPr>
                                <w:rFonts w:ascii="Consolas" w:hAnsi="Consolas" w:cs="Consolas"/>
                                <w:i/>
                                <w:iCs/>
                                <w:color w:val="0000C0"/>
                                <w:kern w:val="0"/>
                                <w:sz w:val="22"/>
                                <w:szCs w:val="32"/>
                              </w:rPr>
                              <w:t>CALL_SUCCESS</w:t>
                            </w: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);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  <w:t>}</w:t>
                            </w:r>
                          </w:p>
                          <w:p w:rsidR="00191DD0" w:rsidRP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191DD0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}</w:t>
                            </w:r>
                          </w:p>
                          <w:p w:rsidR="00DB57C7" w:rsidRPr="00191DD0" w:rsidRDefault="00DB57C7" w:rsidP="00DB57C7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87BC9C" id="_x0000_s1027" type="#_x0000_t202" style="width:451.9pt;height: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" fillcolor="#a5a5a5 [3206]" strokecolor="#525252 [1606]" strokeweight="1pt">
                <v:textbox style="mso-fit-shape-to-text:t">
                  <w:txbxContent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public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</w:t>
                      </w:r>
                      <w:r w:rsidRPr="00191DD0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class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AsynchronousCallSample {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private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Log </w:t>
                      </w:r>
                      <w:r w:rsidRPr="00191DD0">
                        <w:rPr>
                          <w:rFonts w:ascii="Consolas" w:hAnsi="Consolas" w:cs="Consolas"/>
                          <w:color w:val="0000C0"/>
                          <w:kern w:val="0"/>
                          <w:sz w:val="22"/>
                          <w:szCs w:val="32"/>
                        </w:rPr>
                        <w:t>log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= LogFactory.</w:t>
                      </w:r>
                      <w:r w:rsidRPr="00191DD0">
                        <w:rPr>
                          <w:rFonts w:ascii="Consolas" w:hAnsi="Consolas" w:cs="Consolas"/>
                          <w:i/>
                          <w:iCs/>
                          <w:color w:val="000000"/>
                          <w:kern w:val="0"/>
                          <w:sz w:val="22"/>
                          <w:szCs w:val="32"/>
                        </w:rPr>
                        <w:t>getLog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(MainPageCommand.</w:t>
                      </w:r>
                      <w:r w:rsidRPr="00191DD0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class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);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//</w:t>
                      </w:r>
                      <w:r w:rsidRPr="00191DD0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业务方法，方法内采用异步调用</w:t>
                      </w:r>
                      <w:r w:rsidRPr="00191DD0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,</w:t>
                      </w:r>
                      <w:r w:rsidRPr="00191DD0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返回布尔值，成功返回</w:t>
                      </w:r>
                      <w:r w:rsidRPr="00191DD0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true</w:t>
                      </w:r>
                      <w:r w:rsidRPr="00191DD0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，失败返回</w:t>
                      </w:r>
                      <w:r w:rsidRPr="00191DD0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false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public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</w:t>
                      </w:r>
                      <w:r w:rsidRPr="00191DD0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boolean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updateCustInfo(Map&lt;String,String&gt; cust){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//</w:t>
                      </w:r>
                      <w:r w:rsidRPr="00191DD0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异步调用开始，首先构造参数集合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  <w:t xml:space="preserve">Object[] args = </w:t>
                      </w:r>
                      <w:r w:rsidRPr="00191DD0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new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Object[]{cust};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  <w:t xml:space="preserve">Map&lt;String,String&gt; result = </w:t>
                      </w:r>
                      <w:r w:rsidRPr="00191DD0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null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;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try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{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//</w:t>
                      </w:r>
                      <w:r w:rsidRPr="00191DD0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调用静态方法发送异步服务调用请求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  <w:t>result = AsynchronousCall.</w:t>
                      </w:r>
                      <w:r w:rsidRPr="00191DD0">
                        <w:rPr>
                          <w:rFonts w:ascii="Consolas" w:hAnsi="Consolas" w:cs="Consolas"/>
                          <w:i/>
                          <w:iCs/>
                          <w:color w:val="000000"/>
                          <w:kern w:val="0"/>
                          <w:sz w:val="22"/>
                          <w:szCs w:val="32"/>
                        </w:rPr>
                        <w:t>call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(</w:t>
                      </w:r>
                      <w:r w:rsidR="00892C98" w:rsidRPr="00892C98">
                        <w:rPr>
                          <w:rFonts w:ascii="Consolas" w:hAnsi="Consolas" w:cs="Consolas"/>
                          <w:color w:val="2A00FF"/>
                          <w:kern w:val="0"/>
                          <w:sz w:val="22"/>
                          <w:szCs w:val="32"/>
                        </w:rPr>
                        <w:t>"base"</w:t>
                      </w:r>
                      <w:r w:rsidR="00892C98" w:rsidRPr="00FB4358">
                        <w:rPr>
                          <w:rFonts w:ascii="Consolas" w:hAnsi="Consolas" w:cs="Consolas"/>
                          <w:i/>
                          <w:iCs/>
                          <w:color w:val="000000"/>
                          <w:kern w:val="0"/>
                          <w:sz w:val="22"/>
                          <w:szCs w:val="32"/>
                        </w:rPr>
                        <w:t xml:space="preserve">, </w:t>
                      </w:r>
                      <w:r w:rsidR="00892C98" w:rsidRPr="00892C98">
                        <w:rPr>
                          <w:rFonts w:ascii="Consolas" w:hAnsi="Consolas" w:cs="Consolas"/>
                          <w:color w:val="2A00FF"/>
                          <w:kern w:val="0"/>
                          <w:sz w:val="22"/>
                          <w:szCs w:val="32"/>
                        </w:rPr>
                        <w:t>"callSampleBean"</w:t>
                      </w:r>
                      <w:r w:rsidR="00892C98" w:rsidRPr="00FB4358">
                        <w:rPr>
                          <w:rFonts w:ascii="Consolas" w:hAnsi="Consolas" w:cs="Consolas"/>
                          <w:i/>
                          <w:iCs/>
                          <w:color w:val="000000"/>
                          <w:kern w:val="0"/>
                          <w:sz w:val="22"/>
                          <w:szCs w:val="32"/>
                        </w:rPr>
                        <w:t>,</w:t>
                      </w:r>
                      <w:r w:rsidR="00892C98" w:rsidRPr="00892C98">
                        <w:rPr>
                          <w:rFonts w:ascii="Consolas" w:hAnsi="Consolas" w:cs="Consolas"/>
                          <w:color w:val="2A00FF"/>
                          <w:kern w:val="0"/>
                          <w:sz w:val="22"/>
                          <w:szCs w:val="32"/>
                        </w:rPr>
                        <w:t xml:space="preserve"> "callSampleMethod"</w:t>
                      </w:r>
                      <w:r w:rsidR="00FB4358" w:rsidRPr="00FB4358">
                        <w:rPr>
                          <w:rFonts w:ascii="Consolas" w:hAnsi="Consolas" w:cs="Consolas" w:hint="eastAsia"/>
                          <w:i/>
                          <w:iCs/>
                          <w:color w:val="000000"/>
                          <w:kern w:val="0"/>
                          <w:sz w:val="22"/>
                          <w:szCs w:val="32"/>
                        </w:rPr>
                        <w:t>,args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);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  <w:t>}</w:t>
                      </w:r>
                      <w:r w:rsidRPr="00191DD0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catch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(AsynchronousCallException e){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C0"/>
                          <w:kern w:val="0"/>
                          <w:sz w:val="22"/>
                          <w:szCs w:val="32"/>
                        </w:rPr>
                        <w:t>log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.error(</w:t>
                      </w:r>
                      <w:r w:rsidRPr="00191DD0">
                        <w:rPr>
                          <w:rFonts w:ascii="Consolas" w:hAnsi="Consolas" w:cs="Consolas"/>
                          <w:color w:val="2A00FF"/>
                          <w:kern w:val="0"/>
                          <w:sz w:val="22"/>
                          <w:szCs w:val="32"/>
                        </w:rPr>
                        <w:t>"</w:t>
                      </w:r>
                      <w:r w:rsidRPr="00191DD0">
                        <w:rPr>
                          <w:rFonts w:ascii="Consolas" w:hAnsi="Consolas" w:cs="Consolas"/>
                          <w:color w:val="2A00FF"/>
                          <w:kern w:val="0"/>
                          <w:sz w:val="22"/>
                          <w:szCs w:val="32"/>
                        </w:rPr>
                        <w:t>服务调用出错</w:t>
                      </w:r>
                      <w:r w:rsidRPr="00191DD0">
                        <w:rPr>
                          <w:rFonts w:ascii="Consolas" w:hAnsi="Consolas" w:cs="Consolas"/>
                          <w:color w:val="2A00FF"/>
                          <w:kern w:val="0"/>
                          <w:sz w:val="22"/>
                          <w:szCs w:val="32"/>
                        </w:rPr>
                        <w:t>"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,e);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  <w:t>}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191DD0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return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result.get(AsynchronousStatus.</w:t>
                      </w:r>
                      <w:r w:rsidRPr="00191DD0">
                        <w:rPr>
                          <w:rFonts w:ascii="Consolas" w:hAnsi="Consolas" w:cs="Consolas"/>
                          <w:i/>
                          <w:iCs/>
                          <w:color w:val="0000C0"/>
                          <w:kern w:val="0"/>
                          <w:sz w:val="22"/>
                          <w:szCs w:val="32"/>
                        </w:rPr>
                        <w:t>STATUS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).equals(AsynchronousStatus.</w:t>
                      </w:r>
                      <w:r w:rsidRPr="00191DD0">
                        <w:rPr>
                          <w:rFonts w:ascii="Consolas" w:hAnsi="Consolas" w:cs="Consolas"/>
                          <w:i/>
                          <w:iCs/>
                          <w:color w:val="0000C0"/>
                          <w:kern w:val="0"/>
                          <w:sz w:val="22"/>
                          <w:szCs w:val="32"/>
                        </w:rPr>
                        <w:t>CALL_SUCCESS</w:t>
                      </w: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);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  <w:t>}</w:t>
                      </w:r>
                    </w:p>
                    <w:p w:rsidR="00191DD0" w:rsidRP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191DD0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}</w:t>
                      </w:r>
                    </w:p>
                    <w:p w:rsidR="00DB57C7" w:rsidRPr="00191DD0" w:rsidRDefault="00DB57C7" w:rsidP="00DB57C7">
                      <w:pPr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C72229" w:rsidRDefault="00C72229" w:rsidP="00C72229">
      <w:pPr>
        <w:pStyle w:val="2"/>
        <w:numPr>
          <w:ilvl w:val="1"/>
          <w:numId w:val="3"/>
        </w:numPr>
        <w:tabs>
          <w:tab w:val="clear" w:pos="992"/>
          <w:tab w:val="left" w:pos="720"/>
        </w:tabs>
        <w:spacing w:before="0" w:after="0" w:line="360" w:lineRule="auto"/>
        <w:ind w:left="0" w:firstLine="0"/>
        <w:rPr>
          <w:rFonts w:ascii="宋体" w:hAnsi="宋体"/>
          <w:color w:val="000000"/>
          <w:lang w:eastAsia="zh-CN"/>
        </w:rPr>
      </w:pPr>
      <w:bookmarkStart w:id="12" w:name="_Toc449629759"/>
      <w:r w:rsidRPr="00C72229">
        <w:rPr>
          <w:rFonts w:ascii="宋体" w:hAnsi="宋体" w:hint="eastAsia"/>
          <w:color w:val="000000"/>
          <w:lang w:eastAsia="zh-CN"/>
        </w:rPr>
        <w:t>异步</w:t>
      </w:r>
      <w:r w:rsidRPr="00C72229">
        <w:rPr>
          <w:rFonts w:ascii="宋体" w:hAnsi="宋体"/>
          <w:color w:val="000000"/>
          <w:lang w:eastAsia="zh-CN"/>
        </w:rPr>
        <w:t>调用</w:t>
      </w:r>
      <w:r w:rsidRPr="00C72229">
        <w:rPr>
          <w:rFonts w:ascii="宋体" w:hAnsi="宋体"/>
          <w:color w:val="000000"/>
          <w:lang w:eastAsia="zh-CN"/>
        </w:rPr>
        <w:t>-</w:t>
      </w:r>
      <w:r w:rsidRPr="00C72229">
        <w:rPr>
          <w:rFonts w:ascii="宋体" w:hAnsi="宋体"/>
          <w:color w:val="000000"/>
          <w:lang w:eastAsia="zh-CN"/>
        </w:rPr>
        <w:t>被调用端代码示例</w:t>
      </w:r>
      <w:bookmarkEnd w:id="12"/>
    </w:p>
    <w:p w:rsidR="00C72229" w:rsidRDefault="00C72229" w:rsidP="00C72229">
      <w:pPr>
        <w:pStyle w:val="3"/>
        <w:numPr>
          <w:ilvl w:val="2"/>
          <w:numId w:val="3"/>
        </w:numPr>
        <w:tabs>
          <w:tab w:val="clear" w:pos="1418"/>
        </w:tabs>
        <w:spacing w:before="0" w:after="0" w:line="360" w:lineRule="auto"/>
        <w:ind w:left="720" w:hanging="720"/>
        <w:rPr>
          <w:rFonts w:ascii="宋体" w:hAnsi="宋体"/>
          <w:color w:val="000000"/>
          <w:lang w:eastAsia="zh-CN"/>
        </w:rPr>
      </w:pPr>
      <w:bookmarkStart w:id="13" w:name="_Toc449629760"/>
      <w:r w:rsidRPr="00C72229">
        <w:rPr>
          <w:rFonts w:ascii="宋体" w:hAnsi="宋体" w:hint="eastAsia"/>
          <w:color w:val="000000"/>
          <w:lang w:eastAsia="zh-CN"/>
        </w:rPr>
        <w:t>配置文件</w:t>
      </w:r>
      <w:r w:rsidRPr="00C72229">
        <w:rPr>
          <w:rFonts w:ascii="宋体" w:hAnsi="宋体"/>
          <w:color w:val="000000"/>
          <w:lang w:eastAsia="zh-CN"/>
        </w:rPr>
        <w:t>配置说明</w:t>
      </w:r>
      <w:bookmarkEnd w:id="13"/>
    </w:p>
    <w:p w:rsidR="009F096B" w:rsidRDefault="009F096B" w:rsidP="00191DD0">
      <w:pPr>
        <w:rPr>
          <w:rFonts w:hint="eastAsia"/>
          <w:sz w:val="21"/>
          <w:szCs w:val="21"/>
          <w:lang w:val="x-none"/>
        </w:rPr>
      </w:pPr>
      <w:r>
        <w:rPr>
          <w:rFonts w:hint="eastAsia"/>
          <w:sz w:val="21"/>
          <w:szCs w:val="21"/>
          <w:lang w:val="x-none"/>
        </w:rPr>
        <w:t>检查</w:t>
      </w:r>
      <w:r>
        <w:rPr>
          <w:sz w:val="21"/>
          <w:szCs w:val="21"/>
          <w:lang w:val="x-none"/>
        </w:rPr>
        <w:t>web</w:t>
      </w:r>
      <w:r>
        <w:rPr>
          <w:rFonts w:hint="eastAsia"/>
          <w:sz w:val="21"/>
          <w:szCs w:val="21"/>
          <w:lang w:val="x-none"/>
        </w:rPr>
        <w:t>.xml</w:t>
      </w:r>
      <w:r>
        <w:rPr>
          <w:rFonts w:hint="eastAsia"/>
          <w:sz w:val="21"/>
          <w:szCs w:val="21"/>
          <w:lang w:val="x-none"/>
        </w:rPr>
        <w:t>是否</w:t>
      </w:r>
      <w:r>
        <w:rPr>
          <w:sz w:val="21"/>
          <w:szCs w:val="21"/>
          <w:lang w:val="x-none"/>
        </w:rPr>
        <w:t>包含如下的监听器：</w:t>
      </w:r>
    </w:p>
    <w:p w:rsidR="009F096B" w:rsidRDefault="009F096B" w:rsidP="00191DD0">
      <w:pPr>
        <w:rPr>
          <w:rFonts w:hint="eastAsia"/>
          <w:sz w:val="21"/>
          <w:szCs w:val="21"/>
          <w:lang w:val="x-none"/>
        </w:rPr>
      </w:pPr>
      <w:r w:rsidRPr="00DB57C7">
        <w:rPr>
          <w:noProof/>
        </w:rPr>
        <mc:AlternateContent>
          <mc:Choice Requires="wps">
            <w:drawing>
              <wp:inline distT="0" distB="0" distL="0" distR="0" wp14:anchorId="4846AC2E" wp14:editId="5A482D5C">
                <wp:extent cx="5738841" cy="1090800"/>
                <wp:effectExtent l="0" t="0" r="14605" b="17780"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8841" cy="1090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96B" w:rsidRPr="009F096B" w:rsidRDefault="009F096B" w:rsidP="009F096B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32"/>
                              </w:rPr>
                            </w:pPr>
                            <w:r w:rsidRPr="009F096B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16"/>
                                <w:szCs w:val="32"/>
                              </w:rPr>
                              <w:t>&lt;</w:t>
                            </w:r>
                            <w:r w:rsidRPr="009F096B">
                              <w:rPr>
                                <w:rFonts w:ascii="Consolas" w:hAnsi="Consolas" w:cs="Consolas"/>
                                <w:color w:val="3F7F7F"/>
                                <w:kern w:val="0"/>
                                <w:sz w:val="16"/>
                                <w:szCs w:val="32"/>
                                <w:highlight w:val="lightGray"/>
                              </w:rPr>
                              <w:t>listener</w:t>
                            </w:r>
                            <w:r w:rsidRPr="009F096B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16"/>
                                <w:szCs w:val="32"/>
                              </w:rPr>
                              <w:t>&gt;</w:t>
                            </w:r>
                          </w:p>
                          <w:p w:rsidR="009F096B" w:rsidRPr="009F096B" w:rsidRDefault="009F096B" w:rsidP="009F096B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32"/>
                              </w:rPr>
                            </w:pPr>
                            <w:r w:rsidRPr="009F096B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32"/>
                              </w:rPr>
                              <w:tab/>
                            </w:r>
                            <w:r w:rsidRPr="009F096B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32"/>
                              </w:rPr>
                              <w:tab/>
                            </w:r>
                            <w:r w:rsidRPr="009F096B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16"/>
                                <w:szCs w:val="32"/>
                              </w:rPr>
                              <w:t>&lt;</w:t>
                            </w:r>
                            <w:r w:rsidRPr="009F096B">
                              <w:rPr>
                                <w:rFonts w:ascii="Consolas" w:hAnsi="Consolas" w:cs="Consolas"/>
                                <w:color w:val="3F7F7F"/>
                                <w:kern w:val="0"/>
                                <w:sz w:val="16"/>
                                <w:szCs w:val="32"/>
                              </w:rPr>
                              <w:t>listener-class</w:t>
                            </w:r>
                            <w:r w:rsidRPr="009F096B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16"/>
                                <w:szCs w:val="32"/>
                              </w:rPr>
                              <w:t>&gt;</w:t>
                            </w:r>
                            <w:r w:rsidRPr="009F096B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32"/>
                              </w:rPr>
                              <w:t>com.v6.base.asynchronous.AsynchronousConsumerListener</w:t>
                            </w:r>
                            <w:r w:rsidRPr="009F096B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16"/>
                                <w:szCs w:val="32"/>
                              </w:rPr>
                              <w:t>&lt;/</w:t>
                            </w:r>
                            <w:r w:rsidRPr="009F096B">
                              <w:rPr>
                                <w:rFonts w:ascii="Consolas" w:hAnsi="Consolas" w:cs="Consolas"/>
                                <w:color w:val="3F7F7F"/>
                                <w:kern w:val="0"/>
                                <w:sz w:val="16"/>
                                <w:szCs w:val="32"/>
                              </w:rPr>
                              <w:t>listener-class</w:t>
                            </w:r>
                            <w:r w:rsidRPr="009F096B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16"/>
                                <w:szCs w:val="32"/>
                              </w:rPr>
                              <w:t>&gt;</w:t>
                            </w:r>
                          </w:p>
                          <w:p w:rsidR="009F096B" w:rsidRPr="009F096B" w:rsidRDefault="009F096B" w:rsidP="009F096B">
                            <w:pPr>
                              <w:jc w:val="left"/>
                              <w:rPr>
                                <w:sz w:val="2"/>
                              </w:rPr>
                            </w:pPr>
                            <w:r w:rsidRPr="009F096B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16"/>
                                <w:szCs w:val="32"/>
                              </w:rPr>
                              <w:t>&lt;/</w:t>
                            </w:r>
                            <w:r w:rsidRPr="009F096B">
                              <w:rPr>
                                <w:rFonts w:ascii="Consolas" w:hAnsi="Consolas" w:cs="Consolas"/>
                                <w:color w:val="3F7F7F"/>
                                <w:kern w:val="0"/>
                                <w:sz w:val="16"/>
                                <w:szCs w:val="32"/>
                                <w:highlight w:val="lightGray"/>
                              </w:rPr>
                              <w:t>listener</w:t>
                            </w:r>
                            <w:r w:rsidRPr="009F096B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16"/>
                                <w:szCs w:val="3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46AC2E" id="_x0000_s1028" type="#_x0000_t202" style="width:451.9pt;height: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" fillcolor="#a5a5a5 [3206]" strokecolor="#525252 [1606]" strokeweight="1pt">
                <v:textbox style="mso-fit-shape-to-text:t">
                  <w:txbxContent>
                    <w:p w:rsidR="009F096B" w:rsidRPr="009F096B" w:rsidRDefault="009F096B" w:rsidP="009F096B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16"/>
                          <w:szCs w:val="32"/>
                        </w:rPr>
                      </w:pPr>
                      <w:r w:rsidRPr="009F096B">
                        <w:rPr>
                          <w:rFonts w:ascii="Consolas" w:hAnsi="Consolas" w:cs="Consolas"/>
                          <w:color w:val="008080"/>
                          <w:kern w:val="0"/>
                          <w:sz w:val="16"/>
                          <w:szCs w:val="32"/>
                        </w:rPr>
                        <w:t>&lt;</w:t>
                      </w:r>
                      <w:r w:rsidRPr="009F096B">
                        <w:rPr>
                          <w:rFonts w:ascii="Consolas" w:hAnsi="Consolas" w:cs="Consolas"/>
                          <w:color w:val="3F7F7F"/>
                          <w:kern w:val="0"/>
                          <w:sz w:val="16"/>
                          <w:szCs w:val="32"/>
                          <w:highlight w:val="lightGray"/>
                        </w:rPr>
                        <w:t>listener</w:t>
                      </w:r>
                      <w:r w:rsidRPr="009F096B">
                        <w:rPr>
                          <w:rFonts w:ascii="Consolas" w:hAnsi="Consolas" w:cs="Consolas"/>
                          <w:color w:val="008080"/>
                          <w:kern w:val="0"/>
                          <w:sz w:val="16"/>
                          <w:szCs w:val="32"/>
                        </w:rPr>
                        <w:t>&gt;</w:t>
                      </w:r>
                    </w:p>
                    <w:p w:rsidR="009F096B" w:rsidRPr="009F096B" w:rsidRDefault="009F096B" w:rsidP="009F096B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16"/>
                          <w:szCs w:val="32"/>
                        </w:rPr>
                      </w:pPr>
                      <w:r w:rsidRPr="009F096B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32"/>
                        </w:rPr>
                        <w:tab/>
                      </w:r>
                      <w:r w:rsidRPr="009F096B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32"/>
                        </w:rPr>
                        <w:tab/>
                      </w:r>
                      <w:r w:rsidRPr="009F096B">
                        <w:rPr>
                          <w:rFonts w:ascii="Consolas" w:hAnsi="Consolas" w:cs="Consolas"/>
                          <w:color w:val="008080"/>
                          <w:kern w:val="0"/>
                          <w:sz w:val="16"/>
                          <w:szCs w:val="32"/>
                        </w:rPr>
                        <w:t>&lt;</w:t>
                      </w:r>
                      <w:r w:rsidRPr="009F096B">
                        <w:rPr>
                          <w:rFonts w:ascii="Consolas" w:hAnsi="Consolas" w:cs="Consolas"/>
                          <w:color w:val="3F7F7F"/>
                          <w:kern w:val="0"/>
                          <w:sz w:val="16"/>
                          <w:szCs w:val="32"/>
                        </w:rPr>
                        <w:t>listener-class</w:t>
                      </w:r>
                      <w:r w:rsidRPr="009F096B">
                        <w:rPr>
                          <w:rFonts w:ascii="Consolas" w:hAnsi="Consolas" w:cs="Consolas"/>
                          <w:color w:val="008080"/>
                          <w:kern w:val="0"/>
                          <w:sz w:val="16"/>
                          <w:szCs w:val="32"/>
                        </w:rPr>
                        <w:t>&gt;</w:t>
                      </w:r>
                      <w:r w:rsidRPr="009F096B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32"/>
                        </w:rPr>
                        <w:t>com.v6.base.asynchronous.AsynchronousConsumerListener</w:t>
                      </w:r>
                      <w:r w:rsidRPr="009F096B">
                        <w:rPr>
                          <w:rFonts w:ascii="Consolas" w:hAnsi="Consolas" w:cs="Consolas"/>
                          <w:color w:val="008080"/>
                          <w:kern w:val="0"/>
                          <w:sz w:val="16"/>
                          <w:szCs w:val="32"/>
                        </w:rPr>
                        <w:t>&lt;/</w:t>
                      </w:r>
                      <w:r w:rsidRPr="009F096B">
                        <w:rPr>
                          <w:rFonts w:ascii="Consolas" w:hAnsi="Consolas" w:cs="Consolas"/>
                          <w:color w:val="3F7F7F"/>
                          <w:kern w:val="0"/>
                          <w:sz w:val="16"/>
                          <w:szCs w:val="32"/>
                        </w:rPr>
                        <w:t>listener-class</w:t>
                      </w:r>
                      <w:r w:rsidRPr="009F096B">
                        <w:rPr>
                          <w:rFonts w:ascii="Consolas" w:hAnsi="Consolas" w:cs="Consolas"/>
                          <w:color w:val="008080"/>
                          <w:kern w:val="0"/>
                          <w:sz w:val="16"/>
                          <w:szCs w:val="32"/>
                        </w:rPr>
                        <w:t>&gt;</w:t>
                      </w:r>
                    </w:p>
                    <w:p w:rsidR="009F096B" w:rsidRPr="009F096B" w:rsidRDefault="009F096B" w:rsidP="009F096B">
                      <w:pPr>
                        <w:jc w:val="left"/>
                        <w:rPr>
                          <w:sz w:val="2"/>
                        </w:rPr>
                      </w:pPr>
                      <w:r w:rsidRPr="009F096B">
                        <w:rPr>
                          <w:rFonts w:ascii="Consolas" w:hAnsi="Consolas" w:cs="Consolas"/>
                          <w:color w:val="008080"/>
                          <w:kern w:val="0"/>
                          <w:sz w:val="16"/>
                          <w:szCs w:val="32"/>
                        </w:rPr>
                        <w:t>&lt;/</w:t>
                      </w:r>
                      <w:r w:rsidRPr="009F096B">
                        <w:rPr>
                          <w:rFonts w:ascii="Consolas" w:hAnsi="Consolas" w:cs="Consolas"/>
                          <w:color w:val="3F7F7F"/>
                          <w:kern w:val="0"/>
                          <w:sz w:val="16"/>
                          <w:szCs w:val="32"/>
                          <w:highlight w:val="lightGray"/>
                        </w:rPr>
                        <w:t>listener</w:t>
                      </w:r>
                      <w:r w:rsidRPr="009F096B">
                        <w:rPr>
                          <w:rFonts w:ascii="Consolas" w:hAnsi="Consolas" w:cs="Consolas"/>
                          <w:color w:val="008080"/>
                          <w:kern w:val="0"/>
                          <w:sz w:val="16"/>
                          <w:szCs w:val="3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91DD0" w:rsidRPr="0055567F" w:rsidRDefault="00191DD0" w:rsidP="00191DD0">
      <w:pPr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检查</w:t>
      </w:r>
      <w:r w:rsidRPr="0055567F">
        <w:rPr>
          <w:sz w:val="21"/>
          <w:szCs w:val="21"/>
          <w:lang w:val="x-none"/>
        </w:rPr>
        <w:t>classes</w:t>
      </w:r>
      <w:r w:rsidRPr="0055567F">
        <w:rPr>
          <w:sz w:val="21"/>
          <w:szCs w:val="21"/>
          <w:lang w:val="x-none"/>
        </w:rPr>
        <w:t>下面</w:t>
      </w:r>
      <w:r w:rsidRPr="0055567F">
        <w:rPr>
          <w:rFonts w:hint="eastAsia"/>
          <w:sz w:val="21"/>
          <w:szCs w:val="21"/>
          <w:lang w:val="x-none"/>
        </w:rPr>
        <w:t>是否有</w:t>
      </w:r>
      <w:r w:rsidRPr="0055567F">
        <w:rPr>
          <w:sz w:val="21"/>
          <w:szCs w:val="21"/>
          <w:lang w:val="x-none"/>
        </w:rPr>
        <w:t>配置文件</w:t>
      </w:r>
      <w:r w:rsidRPr="0055567F">
        <w:rPr>
          <w:sz w:val="21"/>
          <w:szCs w:val="21"/>
          <w:lang w:val="x-none"/>
        </w:rPr>
        <w:t>mq</w:t>
      </w:r>
      <w:r w:rsidRPr="0055567F">
        <w:rPr>
          <w:rFonts w:hint="eastAsia"/>
          <w:sz w:val="21"/>
          <w:szCs w:val="21"/>
          <w:lang w:val="x-none"/>
        </w:rPr>
        <w:t>_client_conf.properties</w:t>
      </w:r>
      <w:r w:rsidRPr="0055567F">
        <w:rPr>
          <w:rFonts w:hint="eastAsia"/>
          <w:sz w:val="21"/>
          <w:szCs w:val="21"/>
          <w:lang w:val="x-none"/>
        </w:rPr>
        <w:t>，</w:t>
      </w:r>
      <w:r w:rsidRPr="0055567F">
        <w:rPr>
          <w:sz w:val="21"/>
          <w:szCs w:val="21"/>
          <w:lang w:val="x-none"/>
        </w:rPr>
        <w:t>如果有请</w:t>
      </w:r>
      <w:r w:rsidRPr="0055567F">
        <w:rPr>
          <w:rFonts w:hint="eastAsia"/>
          <w:sz w:val="21"/>
          <w:szCs w:val="21"/>
          <w:lang w:val="x-none"/>
        </w:rPr>
        <w:t>检查</w:t>
      </w:r>
      <w:r w:rsidRPr="0055567F">
        <w:rPr>
          <w:rFonts w:hint="eastAsia"/>
          <w:sz w:val="21"/>
          <w:szCs w:val="21"/>
          <w:lang w:val="x-none"/>
        </w:rPr>
        <w:t>MQ</w:t>
      </w:r>
      <w:r w:rsidRPr="0055567F">
        <w:rPr>
          <w:sz w:val="21"/>
          <w:szCs w:val="21"/>
          <w:lang w:val="x-none"/>
        </w:rPr>
        <w:t>地址是否正确：</w:t>
      </w:r>
    </w:p>
    <w:p w:rsidR="00191DD0" w:rsidRDefault="00191DD0" w:rsidP="00191DD0">
      <w:pPr>
        <w:rPr>
          <w:lang w:val="x-none"/>
        </w:rPr>
      </w:pPr>
      <w:r w:rsidRPr="00DB57C7">
        <w:rPr>
          <w:noProof/>
        </w:rPr>
        <mc:AlternateContent>
          <mc:Choice Requires="wps">
            <w:drawing>
              <wp:inline distT="0" distB="0" distL="0" distR="0" wp14:anchorId="37815835" wp14:editId="7821B1DB">
                <wp:extent cx="5738841" cy="1090800"/>
                <wp:effectExtent l="0" t="0" r="14605" b="17780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8841" cy="1090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1DD0" w:rsidRDefault="00191DD0" w:rsidP="00191DD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32"/>
                                <w:szCs w:val="32"/>
                              </w:rPr>
                              <w:t>消费端和生产端的</w:t>
                            </w:r>
                            <w:r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32"/>
                                <w:szCs w:val="32"/>
                              </w:rPr>
                              <w:t>namesrvAddr</w:t>
                            </w:r>
                            <w:r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32"/>
                                <w:szCs w:val="32"/>
                              </w:rPr>
                              <w:t>地址</w:t>
                            </w:r>
                          </w:p>
                          <w:p w:rsidR="00191DD0" w:rsidRDefault="00191DD0" w:rsidP="00191DD0"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32"/>
                                <w:szCs w:val="32"/>
                              </w:rPr>
                              <w:t>mq.namesrvAddr=</w:t>
                            </w:r>
                            <w:r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32"/>
                                <w:szCs w:val="32"/>
                              </w:rPr>
                              <w:t>10.10.10.141:9876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815835" id="_x0000_s1029" type="#_x0000_t202" style="width:451.9pt;height: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" fillcolor="#a5a5a5 [3206]" strokecolor="#525252 [1606]" strokeweight="1pt">
                <v:textbox style="mso-fit-shape-to-text:t">
                  <w:txbxContent>
                    <w:p w:rsidR="00191DD0" w:rsidRDefault="00191DD0" w:rsidP="00191DD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32"/>
                          <w:szCs w:val="32"/>
                        </w:rPr>
                      </w:pPr>
                      <w:r>
                        <w:rPr>
                          <w:rFonts w:ascii="Consolas" w:hAnsi="Consolas" w:cs="Consolas"/>
                          <w:color w:val="3F7F5F"/>
                          <w:kern w:val="0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Consolas" w:hAnsi="Consolas" w:cs="Consolas"/>
                          <w:color w:val="3F7F5F"/>
                          <w:kern w:val="0"/>
                          <w:sz w:val="32"/>
                          <w:szCs w:val="32"/>
                        </w:rPr>
                        <w:t>消费端和生产端的</w:t>
                      </w:r>
                      <w:r>
                        <w:rPr>
                          <w:rFonts w:ascii="Consolas" w:hAnsi="Consolas" w:cs="Consolas"/>
                          <w:color w:val="3F7F5F"/>
                          <w:kern w:val="0"/>
                          <w:sz w:val="32"/>
                          <w:szCs w:val="32"/>
                        </w:rPr>
                        <w:t>namesrvAddr</w:t>
                      </w:r>
                      <w:r>
                        <w:rPr>
                          <w:rFonts w:ascii="Consolas" w:hAnsi="Consolas" w:cs="Consolas"/>
                          <w:color w:val="3F7F5F"/>
                          <w:kern w:val="0"/>
                          <w:sz w:val="32"/>
                          <w:szCs w:val="32"/>
                        </w:rPr>
                        <w:t>地址</w:t>
                      </w:r>
                    </w:p>
                    <w:p w:rsidR="00191DD0" w:rsidRDefault="00191DD0" w:rsidP="00191DD0"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32"/>
                          <w:szCs w:val="32"/>
                        </w:rPr>
                        <w:t>mq.namesrvAddr=</w:t>
                      </w:r>
                      <w:r>
                        <w:rPr>
                          <w:rFonts w:ascii="Consolas" w:hAnsi="Consolas" w:cs="Consolas"/>
                          <w:color w:val="2A00FF"/>
                          <w:kern w:val="0"/>
                          <w:sz w:val="32"/>
                          <w:szCs w:val="32"/>
                        </w:rPr>
                        <w:t>10.10.10.141:9876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91DD0" w:rsidRPr="0055567F" w:rsidRDefault="00FB4358" w:rsidP="00191DD0">
      <w:pPr>
        <w:rPr>
          <w:sz w:val="21"/>
          <w:szCs w:val="21"/>
          <w:lang w:val="x-none"/>
        </w:rPr>
      </w:pPr>
      <w:r w:rsidRPr="0055567F">
        <w:rPr>
          <w:rFonts w:hint="eastAsia"/>
          <w:sz w:val="21"/>
          <w:szCs w:val="21"/>
          <w:lang w:val="x-none"/>
        </w:rPr>
        <w:t>接收</w:t>
      </w:r>
      <w:r w:rsidRPr="0055567F">
        <w:rPr>
          <w:sz w:val="21"/>
          <w:szCs w:val="21"/>
          <w:lang w:val="x-none"/>
        </w:rPr>
        <w:t>服务</w:t>
      </w:r>
      <w:r w:rsidRPr="0055567F">
        <w:rPr>
          <w:rFonts w:hint="eastAsia"/>
          <w:sz w:val="21"/>
          <w:szCs w:val="21"/>
          <w:lang w:val="x-none"/>
        </w:rPr>
        <w:t>调用</w:t>
      </w:r>
      <w:r w:rsidR="00892C98" w:rsidRPr="0055567F">
        <w:rPr>
          <w:sz w:val="21"/>
          <w:szCs w:val="21"/>
          <w:lang w:val="x-none"/>
        </w:rPr>
        <w:t>的组件需要</w:t>
      </w:r>
      <w:r w:rsidRPr="0055567F">
        <w:rPr>
          <w:rFonts w:hint="eastAsia"/>
          <w:sz w:val="21"/>
          <w:szCs w:val="21"/>
          <w:lang w:val="x-none"/>
        </w:rPr>
        <w:t>配置</w:t>
      </w:r>
      <w:r w:rsidRPr="0055567F">
        <w:rPr>
          <w:sz w:val="21"/>
          <w:szCs w:val="21"/>
          <w:lang w:val="x-none"/>
        </w:rPr>
        <w:t>成一个</w:t>
      </w:r>
      <w:r w:rsidRPr="0055567F">
        <w:rPr>
          <w:sz w:val="21"/>
          <w:szCs w:val="21"/>
          <w:lang w:val="x-none"/>
        </w:rPr>
        <w:t>bean</w:t>
      </w:r>
    </w:p>
    <w:p w:rsidR="00FB4358" w:rsidRPr="00191DD0" w:rsidRDefault="00FB4358" w:rsidP="00191DD0">
      <w:pPr>
        <w:rPr>
          <w:lang w:val="x-none"/>
        </w:rPr>
      </w:pPr>
      <w:r w:rsidRPr="00DB57C7">
        <w:rPr>
          <w:noProof/>
        </w:rPr>
        <mc:AlternateContent>
          <mc:Choice Requires="wps">
            <w:drawing>
              <wp:inline distT="0" distB="0" distL="0" distR="0" wp14:anchorId="5739ED24" wp14:editId="644B58BD">
                <wp:extent cx="5738841" cy="1090800"/>
                <wp:effectExtent l="0" t="0" r="14605" b="17780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8841" cy="1090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4358" w:rsidRPr="00F70D7A" w:rsidRDefault="00F70D7A" w:rsidP="00F70D7A">
                            <w:pPr>
                              <w:jc w:val="left"/>
                              <w:rPr>
                                <w:sz w:val="13"/>
                              </w:rPr>
                            </w:pPr>
                            <w:r w:rsidRPr="00F70D7A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16"/>
                                <w:szCs w:val="32"/>
                              </w:rPr>
                              <w:t>&lt;bean id="callSampleBean" class="com.v6.base.asynchronous.AsynchronousImplementSample"&gt;&lt;/bean&gt;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39ED24" id="_x0000_s1030" type="#_x0000_t202" style="width:451.9pt;height: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" fillcolor="#a5a5a5 [3206]" strokecolor="#525252 [1606]" strokeweight="1pt">
                <v:textbox style="mso-fit-shape-to-text:t">
                  <w:txbxContent>
                    <w:p w:rsidR="00FB4358" w:rsidRPr="00F70D7A" w:rsidRDefault="00F70D7A" w:rsidP="00F70D7A">
                      <w:pPr>
                        <w:jc w:val="left"/>
                        <w:rPr>
                          <w:sz w:val="13"/>
                        </w:rPr>
                      </w:pPr>
                      <w:r w:rsidRPr="00F70D7A">
                        <w:rPr>
                          <w:rFonts w:ascii="Consolas" w:hAnsi="Consolas" w:cs="Consolas"/>
                          <w:color w:val="3F7F5F"/>
                          <w:kern w:val="0"/>
                          <w:sz w:val="16"/>
                          <w:szCs w:val="32"/>
                        </w:rPr>
                        <w:t>&lt;bean id="callSampleBean" class="com.v6.base.asynchronous.AsynchronousImplementSample"&gt;&lt;/bean&gt;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72229" w:rsidRDefault="00C72229" w:rsidP="00C72229">
      <w:pPr>
        <w:pStyle w:val="3"/>
        <w:numPr>
          <w:ilvl w:val="2"/>
          <w:numId w:val="3"/>
        </w:numPr>
        <w:tabs>
          <w:tab w:val="clear" w:pos="1418"/>
        </w:tabs>
        <w:spacing w:before="0" w:after="0" w:line="360" w:lineRule="auto"/>
        <w:ind w:left="720" w:hanging="720"/>
        <w:rPr>
          <w:rFonts w:ascii="宋体" w:hAnsi="宋体"/>
          <w:color w:val="000000"/>
          <w:lang w:eastAsia="zh-CN"/>
        </w:rPr>
      </w:pPr>
      <w:bookmarkStart w:id="14" w:name="_Toc449629761"/>
      <w:r w:rsidRPr="00C72229">
        <w:rPr>
          <w:rFonts w:ascii="宋体" w:hAnsi="宋体" w:hint="eastAsia"/>
          <w:color w:val="000000"/>
          <w:lang w:eastAsia="zh-CN"/>
        </w:rPr>
        <w:lastRenderedPageBreak/>
        <w:t>代码</w:t>
      </w:r>
      <w:r w:rsidRPr="00C72229">
        <w:rPr>
          <w:rFonts w:ascii="宋体" w:hAnsi="宋体"/>
          <w:color w:val="000000"/>
          <w:lang w:eastAsia="zh-CN"/>
        </w:rPr>
        <w:t>示例</w:t>
      </w:r>
      <w:bookmarkEnd w:id="14"/>
    </w:p>
    <w:p w:rsidR="00D25166" w:rsidRDefault="00D25166" w:rsidP="00D25166">
      <w:pPr>
        <w:rPr>
          <w:lang w:val="x-none"/>
        </w:rPr>
      </w:pPr>
      <w:r w:rsidRPr="00DB57C7">
        <w:rPr>
          <w:noProof/>
        </w:rPr>
        <mc:AlternateContent>
          <mc:Choice Requires="wps">
            <w:drawing>
              <wp:inline distT="0" distB="0" distL="0" distR="0" wp14:anchorId="2DBF629D" wp14:editId="2236F7CE">
                <wp:extent cx="5738841" cy="1090800"/>
                <wp:effectExtent l="0" t="0" r="14605" b="17780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8841" cy="1090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166" w:rsidRPr="00D25166" w:rsidRDefault="00D25166" w:rsidP="00D25166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D25166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public</w:t>
                            </w:r>
                            <w:r w:rsidRPr="00D25166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</w:t>
                            </w:r>
                            <w:r w:rsidRPr="00D25166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class</w:t>
                            </w:r>
                            <w:r w:rsidRPr="00D25166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AsynchronousImplementSample {</w:t>
                            </w:r>
                          </w:p>
                          <w:p w:rsidR="00D25166" w:rsidRPr="00D25166" w:rsidRDefault="00D25166" w:rsidP="00D25166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D25166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D25166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//</w:t>
                            </w:r>
                            <w:r w:rsidRPr="00D25166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实现一个类，注册成为</w:t>
                            </w:r>
                            <w:r w:rsidRPr="00D25166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bean</w:t>
                            </w:r>
                            <w:r w:rsidRPr="00D25166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，实现一个处理方法，参数符合异步调用调用端的调用时的参数个数，</w:t>
                            </w:r>
                          </w:p>
                          <w:p w:rsidR="00D25166" w:rsidRPr="00D25166" w:rsidRDefault="00D25166" w:rsidP="00D25166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D25166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D25166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//</w:t>
                            </w:r>
                            <w:r w:rsidRPr="00D25166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且入参类型为调用时的参数类型或者父类</w:t>
                            </w:r>
                          </w:p>
                          <w:p w:rsidR="00D25166" w:rsidRPr="00D25166" w:rsidRDefault="00D25166" w:rsidP="00D25166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D25166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D25166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public</w:t>
                            </w:r>
                            <w:r w:rsidRPr="00D25166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</w:t>
                            </w:r>
                            <w:r w:rsidRPr="00D25166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22"/>
                                <w:szCs w:val="32"/>
                              </w:rPr>
                              <w:t>void</w:t>
                            </w:r>
                            <w:r w:rsidRPr="00D25166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 xml:space="preserve"> callSampleMethod(Map&lt;String,String&gt; cust){</w:t>
                            </w:r>
                          </w:p>
                          <w:p w:rsidR="00D25166" w:rsidRPr="00D25166" w:rsidRDefault="00D25166" w:rsidP="00D25166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D25166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D25166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</w:r>
                            <w:r w:rsidRPr="00D25166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//</w:t>
                            </w:r>
                            <w:r w:rsidRPr="00D25166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2"/>
                                <w:szCs w:val="32"/>
                              </w:rPr>
                              <w:t>业务代码处理</w:t>
                            </w:r>
                          </w:p>
                          <w:p w:rsidR="00D25166" w:rsidRPr="00D25166" w:rsidRDefault="00D25166" w:rsidP="00D25166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  <w:szCs w:val="32"/>
                              </w:rPr>
                            </w:pPr>
                            <w:r w:rsidRPr="00D25166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ab/>
                              <w:t>}</w:t>
                            </w:r>
                          </w:p>
                          <w:p w:rsidR="00D25166" w:rsidRPr="00D25166" w:rsidRDefault="00D25166" w:rsidP="00D25166">
                            <w:pPr>
                              <w:jc w:val="left"/>
                              <w:rPr>
                                <w:sz w:val="8"/>
                              </w:rPr>
                            </w:pPr>
                            <w:r w:rsidRPr="00D25166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BF629D" id="_x0000_s1031" type="#_x0000_t202" style="width:451.9pt;height: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" fillcolor="#a5a5a5 [3206]" strokecolor="#525252 [1606]" strokeweight="1pt">
                <v:textbox style="mso-fit-shape-to-text:t">
                  <w:txbxContent>
                    <w:p w:rsidR="00D25166" w:rsidRPr="00D25166" w:rsidRDefault="00D25166" w:rsidP="00D25166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D25166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public</w:t>
                      </w:r>
                      <w:r w:rsidRPr="00D25166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</w:t>
                      </w:r>
                      <w:r w:rsidRPr="00D25166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class</w:t>
                      </w:r>
                      <w:r w:rsidRPr="00D25166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AsynchronousImplementSample {</w:t>
                      </w:r>
                    </w:p>
                    <w:p w:rsidR="00D25166" w:rsidRPr="00D25166" w:rsidRDefault="00D25166" w:rsidP="00D25166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D25166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D25166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//</w:t>
                      </w:r>
                      <w:r w:rsidRPr="00D25166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实现一个类，注册成为</w:t>
                      </w:r>
                      <w:r w:rsidRPr="00D25166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bean</w:t>
                      </w:r>
                      <w:r w:rsidRPr="00D25166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，实现一个处理方法，参数符合异步调用调用端的调用时的参数个数，</w:t>
                      </w:r>
                    </w:p>
                    <w:p w:rsidR="00D25166" w:rsidRPr="00D25166" w:rsidRDefault="00D25166" w:rsidP="00D25166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D25166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D25166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//</w:t>
                      </w:r>
                      <w:r w:rsidRPr="00D25166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且入参类型为调用时的参数类型或者父类</w:t>
                      </w:r>
                    </w:p>
                    <w:p w:rsidR="00D25166" w:rsidRPr="00D25166" w:rsidRDefault="00D25166" w:rsidP="00D25166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D25166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D25166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public</w:t>
                      </w:r>
                      <w:r w:rsidRPr="00D25166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</w:t>
                      </w:r>
                      <w:r w:rsidRPr="00D25166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22"/>
                          <w:szCs w:val="32"/>
                        </w:rPr>
                        <w:t>void</w:t>
                      </w:r>
                      <w:r w:rsidRPr="00D25166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 xml:space="preserve"> callSampleMethod(Map&lt;String,String&gt; cust){</w:t>
                      </w:r>
                    </w:p>
                    <w:p w:rsidR="00D25166" w:rsidRPr="00D25166" w:rsidRDefault="00D25166" w:rsidP="00D25166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D25166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D25166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</w:r>
                      <w:r w:rsidRPr="00D25166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//</w:t>
                      </w:r>
                      <w:r w:rsidRPr="00D25166">
                        <w:rPr>
                          <w:rFonts w:ascii="Consolas" w:hAnsi="Consolas" w:cs="Consolas"/>
                          <w:color w:val="3F7F5F"/>
                          <w:kern w:val="0"/>
                          <w:sz w:val="22"/>
                          <w:szCs w:val="32"/>
                        </w:rPr>
                        <w:t>业务代码处理</w:t>
                      </w:r>
                    </w:p>
                    <w:p w:rsidR="00D25166" w:rsidRPr="00D25166" w:rsidRDefault="00D25166" w:rsidP="00D25166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  <w:szCs w:val="32"/>
                        </w:rPr>
                      </w:pPr>
                      <w:r w:rsidRPr="00D25166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ab/>
                        <w:t>}</w:t>
                      </w:r>
                    </w:p>
                    <w:p w:rsidR="00D25166" w:rsidRPr="00D25166" w:rsidRDefault="00D25166" w:rsidP="00D25166">
                      <w:pPr>
                        <w:jc w:val="left"/>
                        <w:rPr>
                          <w:sz w:val="8"/>
                        </w:rPr>
                      </w:pPr>
                      <w:r w:rsidRPr="00D25166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  <w:szCs w:val="3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06FCE" w:rsidRDefault="00506FCE" w:rsidP="00506FCE">
      <w:pPr>
        <w:pStyle w:val="3"/>
        <w:numPr>
          <w:ilvl w:val="2"/>
          <w:numId w:val="3"/>
        </w:numPr>
        <w:tabs>
          <w:tab w:val="clear" w:pos="1418"/>
        </w:tabs>
        <w:spacing w:before="0" w:after="0" w:line="360" w:lineRule="auto"/>
        <w:ind w:left="720" w:hanging="720"/>
        <w:rPr>
          <w:rFonts w:ascii="宋体" w:hAnsi="宋体"/>
          <w:color w:val="000000"/>
          <w:lang w:eastAsia="zh-CN"/>
        </w:rPr>
      </w:pPr>
      <w:bookmarkStart w:id="15" w:name="_Toc449629762"/>
      <w:r w:rsidRPr="00506FCE">
        <w:rPr>
          <w:rFonts w:ascii="宋体" w:hAnsi="宋体" w:hint="eastAsia"/>
          <w:color w:val="000000"/>
          <w:lang w:eastAsia="zh-CN"/>
        </w:rPr>
        <w:t>被调用端</w:t>
      </w:r>
      <w:r w:rsidRPr="00506FCE">
        <w:rPr>
          <w:rFonts w:ascii="宋体" w:hAnsi="宋体"/>
          <w:color w:val="000000"/>
          <w:lang w:eastAsia="zh-CN"/>
        </w:rPr>
        <w:t>已经使用</w:t>
      </w:r>
      <w:r w:rsidRPr="00506FCE">
        <w:rPr>
          <w:rFonts w:ascii="宋体" w:hAnsi="宋体"/>
          <w:color w:val="000000"/>
          <w:lang w:eastAsia="zh-CN"/>
        </w:rPr>
        <w:t>mq</w:t>
      </w:r>
      <w:r w:rsidRPr="00506FCE">
        <w:rPr>
          <w:rFonts w:ascii="宋体" w:hAnsi="宋体"/>
          <w:color w:val="000000"/>
          <w:lang w:eastAsia="zh-CN"/>
        </w:rPr>
        <w:t>做了消息处理的情况下</w:t>
      </w:r>
      <w:r w:rsidRPr="00506FCE">
        <w:rPr>
          <w:rFonts w:ascii="宋体" w:hAnsi="宋体" w:hint="eastAsia"/>
          <w:color w:val="000000"/>
          <w:lang w:eastAsia="zh-CN"/>
        </w:rPr>
        <w:t>的</w:t>
      </w:r>
      <w:r w:rsidRPr="00506FCE">
        <w:rPr>
          <w:rFonts w:ascii="宋体" w:hAnsi="宋体"/>
          <w:color w:val="000000"/>
          <w:lang w:eastAsia="zh-CN"/>
        </w:rPr>
        <w:t>配置</w:t>
      </w:r>
      <w:bookmarkEnd w:id="15"/>
    </w:p>
    <w:p w:rsidR="00506FCE" w:rsidRPr="00506FCE" w:rsidRDefault="00506FCE" w:rsidP="00506FCE">
      <w:pPr>
        <w:jc w:val="left"/>
        <w:rPr>
          <w:rFonts w:hint="eastAsia"/>
          <w:sz w:val="21"/>
          <w:szCs w:val="21"/>
          <w:lang w:val="x-none"/>
        </w:rPr>
      </w:pPr>
      <w:r w:rsidRPr="00506FCE">
        <w:rPr>
          <w:rFonts w:hint="eastAsia"/>
          <w:sz w:val="21"/>
          <w:szCs w:val="21"/>
          <w:lang w:val="x-none"/>
        </w:rPr>
        <w:t>检查</w:t>
      </w:r>
      <w:r w:rsidRPr="00506FCE">
        <w:rPr>
          <w:rFonts w:hint="eastAsia"/>
          <w:sz w:val="21"/>
          <w:szCs w:val="21"/>
          <w:lang w:val="x-none"/>
        </w:rPr>
        <w:t>classes</w:t>
      </w:r>
      <w:r w:rsidRPr="00506FCE">
        <w:rPr>
          <w:rFonts w:hint="eastAsia"/>
          <w:sz w:val="21"/>
          <w:szCs w:val="21"/>
          <w:lang w:val="x-none"/>
        </w:rPr>
        <w:t>下面的配置文件</w:t>
      </w:r>
      <w:r w:rsidRPr="00506FCE">
        <w:rPr>
          <w:rFonts w:hint="eastAsia"/>
          <w:sz w:val="21"/>
          <w:szCs w:val="21"/>
          <w:lang w:val="x-none"/>
        </w:rPr>
        <w:t>mq_client_conf.properties</w:t>
      </w:r>
      <w:r w:rsidRPr="00506FCE">
        <w:rPr>
          <w:rFonts w:hint="eastAsia"/>
          <w:sz w:val="21"/>
          <w:szCs w:val="21"/>
          <w:lang w:val="x-none"/>
        </w:rPr>
        <w:t>，不需要</w:t>
      </w:r>
      <w:r w:rsidRPr="00506FCE">
        <w:rPr>
          <w:sz w:val="21"/>
          <w:szCs w:val="21"/>
          <w:lang w:val="x-none"/>
        </w:rPr>
        <w:t>关注</w:t>
      </w:r>
      <w:r w:rsidRPr="00506FCE">
        <w:rPr>
          <w:rFonts w:hint="eastAsia"/>
          <w:sz w:val="21"/>
          <w:szCs w:val="21"/>
          <w:lang w:val="x-none"/>
        </w:rPr>
        <w:t>：</w:t>
      </w:r>
      <w:r w:rsidRPr="00506FCE">
        <w:rPr>
          <w:rFonts w:ascii="Consolas" w:hAnsi="Consolas" w:cs="Consolas"/>
          <w:color w:val="000000"/>
          <w:kern w:val="0"/>
          <w:sz w:val="21"/>
          <w:szCs w:val="21"/>
        </w:rPr>
        <w:t>mq.namesrvAddr</w:t>
      </w:r>
      <w:r>
        <w:rPr>
          <w:rFonts w:ascii="Consolas" w:hAnsi="Consolas" w:cs="Consolas" w:hint="eastAsia"/>
          <w:color w:val="000000"/>
          <w:kern w:val="0"/>
          <w:sz w:val="21"/>
          <w:szCs w:val="21"/>
        </w:rPr>
        <w:t>，</w:t>
      </w:r>
      <w:r>
        <w:rPr>
          <w:rFonts w:ascii="Consolas" w:hAnsi="Consolas" w:cs="Consolas"/>
          <w:color w:val="000000"/>
          <w:kern w:val="0"/>
          <w:sz w:val="21"/>
          <w:szCs w:val="21"/>
        </w:rPr>
        <w:t>因为</w:t>
      </w:r>
      <w:r>
        <w:rPr>
          <w:rFonts w:ascii="Consolas" w:hAnsi="Consolas" w:cs="Consolas" w:hint="eastAsia"/>
          <w:color w:val="000000"/>
          <w:kern w:val="0"/>
          <w:sz w:val="21"/>
          <w:szCs w:val="21"/>
        </w:rPr>
        <w:t>原有</w:t>
      </w:r>
      <w:r>
        <w:rPr>
          <w:rFonts w:ascii="Consolas" w:hAnsi="Consolas" w:cs="Consolas"/>
          <w:color w:val="000000"/>
          <w:kern w:val="0"/>
          <w:sz w:val="21"/>
          <w:szCs w:val="21"/>
        </w:rPr>
        <w:t>的</w:t>
      </w:r>
      <w:r>
        <w:rPr>
          <w:rFonts w:ascii="Consolas" w:hAnsi="Consolas" w:cs="Consolas"/>
          <w:color w:val="000000"/>
          <w:kern w:val="0"/>
          <w:sz w:val="21"/>
          <w:szCs w:val="21"/>
        </w:rPr>
        <w:t>producer</w:t>
      </w:r>
      <w:r>
        <w:rPr>
          <w:rFonts w:ascii="Consolas" w:hAnsi="Consolas" w:cs="Consolas" w:hint="eastAsia"/>
          <w:color w:val="000000"/>
          <w:kern w:val="0"/>
          <w:sz w:val="21"/>
          <w:szCs w:val="21"/>
        </w:rPr>
        <w:t>.</w:t>
      </w:r>
      <w:r w:rsidRPr="00506FCE">
        <w:rPr>
          <w:rFonts w:ascii="Consolas" w:hAnsi="Consolas" w:cs="Consolas"/>
          <w:color w:val="000000"/>
          <w:kern w:val="0"/>
          <w:sz w:val="21"/>
          <w:szCs w:val="21"/>
        </w:rPr>
        <w:t>namesrvAddr</w:t>
      </w:r>
      <w:r>
        <w:rPr>
          <w:rFonts w:ascii="Consolas" w:hAnsi="Consolas" w:cs="Consolas" w:hint="eastAsia"/>
          <w:color w:val="000000"/>
          <w:kern w:val="0"/>
          <w:sz w:val="21"/>
          <w:szCs w:val="21"/>
        </w:rPr>
        <w:t>和</w:t>
      </w:r>
      <w:r>
        <w:rPr>
          <w:rFonts w:ascii="Consolas" w:hAnsi="Consolas" w:cs="Consolas"/>
          <w:color w:val="000000"/>
          <w:kern w:val="0"/>
          <w:sz w:val="21"/>
          <w:szCs w:val="21"/>
        </w:rPr>
        <w:t>consumer</w:t>
      </w:r>
      <w:r>
        <w:rPr>
          <w:rFonts w:ascii="Consolas" w:hAnsi="Consolas" w:cs="Consolas" w:hint="eastAsia"/>
          <w:color w:val="000000"/>
          <w:kern w:val="0"/>
          <w:sz w:val="21"/>
          <w:szCs w:val="21"/>
        </w:rPr>
        <w:t>.</w:t>
      </w:r>
      <w:r w:rsidRPr="00506FCE">
        <w:rPr>
          <w:rFonts w:ascii="Consolas" w:hAnsi="Consolas" w:cs="Consolas"/>
          <w:color w:val="000000"/>
          <w:kern w:val="0"/>
          <w:sz w:val="21"/>
          <w:szCs w:val="21"/>
        </w:rPr>
        <w:t>namesrvAddr</w:t>
      </w:r>
      <w:r>
        <w:rPr>
          <w:rFonts w:ascii="Consolas" w:hAnsi="Consolas" w:cs="Consolas" w:hint="eastAsia"/>
          <w:color w:val="000000"/>
          <w:kern w:val="0"/>
          <w:sz w:val="21"/>
          <w:szCs w:val="21"/>
        </w:rPr>
        <w:t>仍然</w:t>
      </w:r>
      <w:r>
        <w:rPr>
          <w:rFonts w:ascii="Consolas" w:hAnsi="Consolas" w:cs="Consolas"/>
          <w:color w:val="000000"/>
          <w:kern w:val="0"/>
          <w:sz w:val="21"/>
          <w:szCs w:val="21"/>
        </w:rPr>
        <w:t>起作用，只需要添加如下配置</w:t>
      </w:r>
      <w:r w:rsidR="001F23B1">
        <w:rPr>
          <w:rFonts w:ascii="Consolas" w:hAnsi="Consolas" w:cs="Consolas" w:hint="eastAsia"/>
          <w:color w:val="000000"/>
          <w:kern w:val="0"/>
          <w:sz w:val="21"/>
          <w:szCs w:val="21"/>
        </w:rPr>
        <w:t>：</w:t>
      </w:r>
    </w:p>
    <w:p w:rsidR="00506FCE" w:rsidRDefault="00506FCE" w:rsidP="00506FCE">
      <w:pPr>
        <w:rPr>
          <w:lang w:val="x-none"/>
        </w:rPr>
      </w:pPr>
      <w:r w:rsidRPr="00DB57C7">
        <w:rPr>
          <w:noProof/>
        </w:rPr>
        <mc:AlternateContent>
          <mc:Choice Requires="wps">
            <w:drawing>
              <wp:inline distT="0" distB="0" distL="0" distR="0" wp14:anchorId="3C3579D9" wp14:editId="6A905F35">
                <wp:extent cx="5738841" cy="1090800"/>
                <wp:effectExtent l="0" t="0" r="14605" b="17780"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8841" cy="1090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#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订阅多个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 xml:space="preserve">topic 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用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||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隔开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consumer.subscribeTopic=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{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组件名称大写，即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war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包名称，去掉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.war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部分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}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#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订阅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tags,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多个用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||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隔开，列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tag1||tag2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consumer.subscribeTags.{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组件名称大写，即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war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包名称，去掉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.war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部分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}=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*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#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外部业务类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consumer.HookObject.{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组件名称大写，即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war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包名称，去掉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.war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部分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}=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#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外部业务类</w:t>
                            </w:r>
                          </w:p>
                          <w:p w:rsidR="00506FCE" w:rsidRPr="009D24C5" w:rsidRDefault="009D24C5" w:rsidP="009D24C5">
                            <w:pPr>
                              <w:rPr>
                                <w:sz w:val="18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consumer.dealObject.{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组件名称大写，即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war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包名称，去掉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.war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部分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}=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com.v6.base.asynchronous.AsynchronousImplement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3579D9" id="_x0000_s1032" type="#_x0000_t202" style="width:451.9pt;height: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" fillcolor="#a5a5a5 [3206]" strokecolor="#525252 [1606]" strokeweight="1pt">
                <v:textbox style="mso-fit-shape-to-text:t">
                  <w:txbxContent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#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订阅多个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 xml:space="preserve">topic 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用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||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隔开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consumer.subscribeTopic=</w:t>
                      </w:r>
                      <w:r w:rsidRPr="009D24C5"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{</w:t>
                      </w:r>
                      <w:r w:rsidRPr="009D24C5"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组件名称大写，即</w:t>
                      </w:r>
                      <w:r w:rsidRPr="009D24C5"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war</w:t>
                      </w:r>
                      <w:r w:rsidRPr="009D24C5"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包名称，去掉</w:t>
                      </w:r>
                      <w:r w:rsidRPr="009D24C5"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.war</w:t>
                      </w:r>
                      <w:r w:rsidRPr="009D24C5"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部分</w:t>
                      </w:r>
                      <w:r w:rsidRPr="009D24C5"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}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#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订阅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tags,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多个用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||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隔开，列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tag1||tag2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consumer.subscribeTags.{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组件名称大写，即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war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包名称，去掉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.war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部分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}=</w:t>
                      </w:r>
                      <w:r w:rsidRPr="009D24C5"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*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#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外部业务类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consumer.HookObject.{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组件名称大写，即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war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包名称，去掉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.war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部分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}=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#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外部业务类</w:t>
                      </w:r>
                    </w:p>
                    <w:p w:rsidR="00506FCE" w:rsidRPr="009D24C5" w:rsidRDefault="009D24C5" w:rsidP="009D24C5">
                      <w:pPr>
                        <w:rPr>
                          <w:sz w:val="18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consumer.dealObject.{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组件名称大写，即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war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包名称，去掉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.war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部分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}=</w:t>
                      </w:r>
                      <w:r w:rsidRPr="009D24C5"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com.v6.base.asynchronous.AsynchronousImplement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D24C5" w:rsidRPr="009D24C5" w:rsidRDefault="009D24C5" w:rsidP="00506FCE">
      <w:pPr>
        <w:rPr>
          <w:sz w:val="21"/>
          <w:szCs w:val="21"/>
          <w:lang w:val="x-none"/>
        </w:rPr>
      </w:pPr>
      <w:r w:rsidRPr="009D24C5">
        <w:rPr>
          <w:rFonts w:hint="eastAsia"/>
          <w:sz w:val="21"/>
          <w:szCs w:val="21"/>
          <w:lang w:val="x-none"/>
        </w:rPr>
        <w:t>加入需要</w:t>
      </w:r>
      <w:r w:rsidRPr="009D24C5">
        <w:rPr>
          <w:sz w:val="21"/>
          <w:szCs w:val="21"/>
          <w:lang w:val="x-none"/>
        </w:rPr>
        <w:t>在</w:t>
      </w:r>
      <w:r w:rsidRPr="009D24C5">
        <w:rPr>
          <w:sz w:val="21"/>
          <w:szCs w:val="21"/>
          <w:lang w:val="x-none"/>
        </w:rPr>
        <w:t>crm</w:t>
      </w:r>
      <w:r w:rsidRPr="009D24C5">
        <w:rPr>
          <w:sz w:val="21"/>
          <w:szCs w:val="21"/>
          <w:lang w:val="x-none"/>
        </w:rPr>
        <w:t>组件</w:t>
      </w:r>
      <w:r w:rsidRPr="009D24C5">
        <w:rPr>
          <w:rFonts w:hint="eastAsia"/>
          <w:sz w:val="21"/>
          <w:szCs w:val="21"/>
          <w:lang w:val="x-none"/>
        </w:rPr>
        <w:t>下面</w:t>
      </w:r>
      <w:r w:rsidRPr="009D24C5">
        <w:rPr>
          <w:sz w:val="21"/>
          <w:szCs w:val="21"/>
          <w:lang w:val="x-none"/>
        </w:rPr>
        <w:t>增加此配置，样例如下：</w:t>
      </w:r>
    </w:p>
    <w:p w:rsidR="009D24C5" w:rsidRPr="00506FCE" w:rsidRDefault="009D24C5" w:rsidP="00506FCE">
      <w:pPr>
        <w:rPr>
          <w:rFonts w:hint="eastAsia"/>
          <w:lang w:val="x-none"/>
        </w:rPr>
      </w:pPr>
      <w:r w:rsidRPr="00DB57C7">
        <w:rPr>
          <w:noProof/>
        </w:rPr>
        <mc:AlternateContent>
          <mc:Choice Requires="wps">
            <w:drawing>
              <wp:inline distT="0" distB="0" distL="0" distR="0" wp14:anchorId="2DBAA9EE" wp14:editId="6D15D66A">
                <wp:extent cx="5738841" cy="1090800"/>
                <wp:effectExtent l="0" t="0" r="14605" b="17780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8841" cy="1090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#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订阅多个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 xml:space="preserve">topic 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用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||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隔开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consumer.subscribeTopic</w:t>
                            </w:r>
                            <w:r w:rsidR="00DE4BD1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 xml:space="preserve"> 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CRM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#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订阅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tags,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多个用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||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隔开，列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tag1||tag2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consumer.subscribeTags.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CRM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 xml:space="preserve"> 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=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*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#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外部业务类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consumer.HookObject.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CRM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 xml:space="preserve"> 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=</w:t>
                            </w:r>
                          </w:p>
                          <w:p w:rsidR="009D24C5" w:rsidRPr="009D24C5" w:rsidRDefault="009D24C5" w:rsidP="009D24C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1"/>
                                <w:szCs w:val="32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#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3F7F5F"/>
                                <w:kern w:val="0"/>
                                <w:sz w:val="21"/>
                                <w:szCs w:val="32"/>
                              </w:rPr>
                              <w:t>外部业务类</w:t>
                            </w:r>
                          </w:p>
                          <w:p w:rsidR="009D24C5" w:rsidRPr="009D24C5" w:rsidRDefault="009D24C5" w:rsidP="009D24C5">
                            <w:pPr>
                              <w:rPr>
                                <w:sz w:val="18"/>
                              </w:rPr>
                            </w:pP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consumer.dealObject.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CRM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 xml:space="preserve"> 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1"/>
                                <w:szCs w:val="32"/>
                              </w:rPr>
                              <w:t>=</w:t>
                            </w:r>
                            <w:r w:rsidRPr="009D24C5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21"/>
                                <w:szCs w:val="32"/>
                              </w:rPr>
                              <w:t>com.v6.base.asynchronous.AsynchronousImplement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BAA9EE" id="_x0000_s1033" type="#_x0000_t202" style="width:451.9pt;height: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" fillcolor="#a5a5a5 [3206]" strokecolor="#525252 [1606]" strokeweight="1pt">
                <v:textbox style="mso-fit-shape-to-text:t">
                  <w:txbxContent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#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订阅多个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 xml:space="preserve">topic 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用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||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隔开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consumer.subscribeTopic</w:t>
                      </w:r>
                      <w:r w:rsidR="00DE4BD1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 xml:space="preserve"> 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CRM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#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订阅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tags,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多个用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||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隔开，列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tag1||tag2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consumer.subscribeTags.</w:t>
                      </w: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CRM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 xml:space="preserve"> 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=</w:t>
                      </w:r>
                      <w:r w:rsidRPr="009D24C5"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*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#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外部业务类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consumer.HookObject.</w:t>
                      </w: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CRM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 xml:space="preserve"> 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=</w:t>
                      </w:r>
                    </w:p>
                    <w:p w:rsidR="009D24C5" w:rsidRPr="009D24C5" w:rsidRDefault="009D24C5" w:rsidP="009D24C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nsolas" w:hAnsi="Consolas" w:cs="Consolas"/>
                          <w:kern w:val="0"/>
                          <w:sz w:val="21"/>
                          <w:szCs w:val="32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#</w:t>
                      </w:r>
                      <w:r w:rsidRPr="009D24C5">
                        <w:rPr>
                          <w:rFonts w:ascii="Consolas" w:hAnsi="Consolas" w:cs="Consolas"/>
                          <w:color w:val="3F7F5F"/>
                          <w:kern w:val="0"/>
                          <w:sz w:val="21"/>
                          <w:szCs w:val="32"/>
                        </w:rPr>
                        <w:t>外部业务类</w:t>
                      </w:r>
                    </w:p>
                    <w:p w:rsidR="009D24C5" w:rsidRPr="009D24C5" w:rsidRDefault="009D24C5" w:rsidP="009D24C5">
                      <w:pPr>
                        <w:rPr>
                          <w:sz w:val="18"/>
                        </w:rPr>
                      </w:pP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consumer.dealObject.</w:t>
                      </w: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CRM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 xml:space="preserve"> </w:t>
                      </w:r>
                      <w:r w:rsidRPr="009D24C5">
                        <w:rPr>
                          <w:rFonts w:ascii="Consolas" w:hAnsi="Consolas" w:cs="Consolas"/>
                          <w:color w:val="000000"/>
                          <w:kern w:val="0"/>
                          <w:sz w:val="21"/>
                          <w:szCs w:val="32"/>
                        </w:rPr>
                        <w:t>=</w:t>
                      </w:r>
                      <w:r w:rsidRPr="009D24C5">
                        <w:rPr>
                          <w:rFonts w:ascii="Consolas" w:hAnsi="Consolas" w:cs="Consolas"/>
                          <w:color w:val="2A00FF"/>
                          <w:kern w:val="0"/>
                          <w:sz w:val="21"/>
                          <w:szCs w:val="32"/>
                        </w:rPr>
                        <w:t>com.v6.base.asynchronous.AsynchronousImplement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9D24C5" w:rsidRPr="00506FCE" w:rsidSect="00836478">
      <w:headerReference w:type="first" r:id="rId12"/>
      <w:footerReference w:type="first" r:id="rId13"/>
      <w:pgSz w:w="11906" w:h="16838"/>
      <w:pgMar w:top="1440" w:right="849" w:bottom="1440" w:left="198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1E42" w:rsidRDefault="005F1E42">
      <w:r>
        <w:separator/>
      </w:r>
    </w:p>
  </w:endnote>
  <w:endnote w:type="continuationSeparator" w:id="0">
    <w:p w:rsidR="005F1E42" w:rsidRDefault="005F1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仿宋">
    <w:altName w:val="黑体"/>
    <w:charset w:val="86"/>
    <w:family w:val="script"/>
    <w:pitch w:val="default"/>
    <w:sig w:usb0="00000000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B2" w:rsidRDefault="00537AB2">
    <w:pPr>
      <w:pStyle w:val="a9"/>
      <w:pBdr>
        <w:bottom w:val="single" w:sz="6" w:space="1" w:color="auto"/>
      </w:pBdr>
    </w:pPr>
  </w:p>
  <w:p w:rsidR="00537AB2" w:rsidRDefault="00537AB2">
    <w:pPr>
      <w:pStyle w:val="a9"/>
    </w:pPr>
    <w:r>
      <w:rPr>
        <w:rFonts w:hint="eastAsia"/>
      </w:rPr>
      <w:tab/>
    </w:r>
    <w:r>
      <w:rPr>
        <w:rFonts w:hint="eastAs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D4803">
      <w:rPr>
        <w:noProof/>
      </w:rPr>
      <w:t>9</w:t>
    </w:r>
    <w:r>
      <w:fldChar w:fldCharType="end"/>
    </w:r>
    <w:r>
      <w:t xml:space="preserve"> of </w:t>
    </w:r>
    <w:r w:rsidR="004C316E">
      <w:fldChar w:fldCharType="begin"/>
    </w:r>
    <w:r w:rsidR="004C316E">
      <w:instrText xml:space="preserve"> NUMPAGES </w:instrText>
    </w:r>
    <w:r w:rsidR="004C316E">
      <w:fldChar w:fldCharType="separate"/>
    </w:r>
    <w:r w:rsidR="00BD4803">
      <w:rPr>
        <w:noProof/>
      </w:rPr>
      <w:t>9</w:t>
    </w:r>
    <w:r w:rsidR="004C316E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B2" w:rsidRDefault="00537AB2">
    <w:pPr>
      <w:pStyle w:val="a9"/>
      <w:ind w:firstLineChars="500" w:firstLine="900"/>
    </w:pPr>
    <w:r>
      <w:rPr>
        <w:rFonts w:hint="eastAsia"/>
      </w:rPr>
      <w:t xml:space="preserve">                                                                   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F9567D">
      <w:rPr>
        <w:noProof/>
      </w:rPr>
      <w:t>4</w:t>
    </w:r>
    <w:r>
      <w:fldChar w:fldCharType="end"/>
    </w:r>
    <w:r>
      <w:t xml:space="preserve"> of </w:t>
    </w:r>
    <w:r w:rsidR="004C316E">
      <w:fldChar w:fldCharType="begin"/>
    </w:r>
    <w:r w:rsidR="004C316E">
      <w:instrText xml:space="preserve"> NUMPAGES </w:instrText>
    </w:r>
    <w:r w:rsidR="004C316E">
      <w:fldChar w:fldCharType="separate"/>
    </w:r>
    <w:r w:rsidR="00F9567D">
      <w:rPr>
        <w:noProof/>
      </w:rPr>
      <w:t>9</w:t>
    </w:r>
    <w:r w:rsidR="004C31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1E42" w:rsidRDefault="005F1E42">
      <w:r>
        <w:separator/>
      </w:r>
    </w:p>
  </w:footnote>
  <w:footnote w:type="continuationSeparator" w:id="0">
    <w:p w:rsidR="005F1E42" w:rsidRDefault="005F1E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B2" w:rsidRDefault="00117E94">
    <w:pPr>
      <w:pStyle w:val="a8"/>
      <w:jc w:val="both"/>
      <w:rPr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服务异步</w:t>
    </w:r>
    <w:r>
      <w:rPr>
        <w:sz w:val="21"/>
        <w:szCs w:val="21"/>
        <w:lang w:eastAsia="zh-CN"/>
      </w:rPr>
      <w:t>调用</w:t>
    </w:r>
    <w:r w:rsidR="00537AB2">
      <w:rPr>
        <w:sz w:val="21"/>
        <w:szCs w:val="21"/>
        <w:lang w:eastAsia="zh-CN"/>
      </w:rPr>
      <w:t>设计</w:t>
    </w:r>
    <w:r w:rsidR="00537AB2">
      <w:rPr>
        <w:rFonts w:hint="eastAsia"/>
        <w:sz w:val="21"/>
        <w:szCs w:val="21"/>
      </w:rPr>
      <w:tab/>
    </w:r>
    <w:r w:rsidR="00537AB2">
      <w:rPr>
        <w:rFonts w:hint="eastAsia"/>
        <w:sz w:val="21"/>
        <w:szCs w:val="21"/>
      </w:rPr>
      <w:tab/>
    </w:r>
    <w:r w:rsidR="00537AB2">
      <w:rPr>
        <w:noProof/>
        <w:color w:val="0000FF"/>
        <w:lang w:val="en-US" w:eastAsia="zh-CN"/>
      </w:rPr>
      <w:drawing>
        <wp:inline distT="0" distB="0" distL="0" distR="0">
          <wp:extent cx="1731645" cy="301625"/>
          <wp:effectExtent l="0" t="0" r="1905" b="3175"/>
          <wp:docPr id="2" name="图片 2" descr="image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B2" w:rsidRPr="00B92EB9" w:rsidRDefault="00537AB2" w:rsidP="00B92EB9">
    <w:pPr>
      <w:pStyle w:val="a8"/>
      <w:jc w:val="both"/>
      <w:rPr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数据</w:t>
    </w:r>
    <w:r>
      <w:rPr>
        <w:sz w:val="21"/>
        <w:szCs w:val="21"/>
        <w:lang w:eastAsia="zh-CN"/>
      </w:rPr>
      <w:t>结构检查设计</w:t>
    </w:r>
    <w:r>
      <w:rPr>
        <w:rFonts w:hint="eastAsia"/>
        <w:sz w:val="21"/>
        <w:szCs w:val="21"/>
      </w:rPr>
      <w:tab/>
    </w:r>
    <w:r>
      <w:rPr>
        <w:rFonts w:hint="eastAsia"/>
        <w:sz w:val="21"/>
        <w:szCs w:val="21"/>
      </w:rPr>
      <w:tab/>
    </w:r>
    <w:r>
      <w:rPr>
        <w:noProof/>
        <w:color w:val="0000FF"/>
        <w:lang w:val="en-US" w:eastAsia="zh-CN"/>
      </w:rPr>
      <w:drawing>
        <wp:inline distT="0" distB="0" distL="0" distR="0">
          <wp:extent cx="1731645" cy="301625"/>
          <wp:effectExtent l="0" t="0" r="1905" b="3175"/>
          <wp:docPr id="3" name="图片 3" descr="image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B"/>
    <w:multiLevelType w:val="multilevel"/>
    <w:tmpl w:val="0000000B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4266"/>
        </w:tabs>
        <w:ind w:left="4266" w:hanging="864"/>
      </w:pPr>
      <w:rPr>
        <w:rFonts w:ascii="黑体" w:eastAsia="黑体" w:hint="eastAsia"/>
        <w:b/>
        <w:i w:val="0"/>
        <w:sz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>
    <w:nsid w:val="05803A72"/>
    <w:multiLevelType w:val="hybridMultilevel"/>
    <w:tmpl w:val="7F3829C0"/>
    <w:lvl w:ilvl="0" w:tplc="654C7218">
      <w:start w:val="1"/>
      <w:numFmt w:val="decimal"/>
      <w:lvlText w:val="%1、"/>
      <w:lvlJc w:val="left"/>
      <w:pPr>
        <w:ind w:left="17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6" w:hanging="420"/>
      </w:pPr>
    </w:lvl>
    <w:lvl w:ilvl="2" w:tplc="0409001B" w:tentative="1">
      <w:start w:val="1"/>
      <w:numFmt w:val="lowerRoman"/>
      <w:lvlText w:val="%3."/>
      <w:lvlJc w:val="right"/>
      <w:pPr>
        <w:ind w:left="2666" w:hanging="420"/>
      </w:pPr>
    </w:lvl>
    <w:lvl w:ilvl="3" w:tplc="0409000F" w:tentative="1">
      <w:start w:val="1"/>
      <w:numFmt w:val="decimal"/>
      <w:lvlText w:val="%4."/>
      <w:lvlJc w:val="left"/>
      <w:pPr>
        <w:ind w:left="3086" w:hanging="420"/>
      </w:pPr>
    </w:lvl>
    <w:lvl w:ilvl="4" w:tplc="04090019" w:tentative="1">
      <w:start w:val="1"/>
      <w:numFmt w:val="lowerLetter"/>
      <w:lvlText w:val="%5)"/>
      <w:lvlJc w:val="left"/>
      <w:pPr>
        <w:ind w:left="3506" w:hanging="420"/>
      </w:pPr>
    </w:lvl>
    <w:lvl w:ilvl="5" w:tplc="0409001B" w:tentative="1">
      <w:start w:val="1"/>
      <w:numFmt w:val="lowerRoman"/>
      <w:lvlText w:val="%6."/>
      <w:lvlJc w:val="right"/>
      <w:pPr>
        <w:ind w:left="3926" w:hanging="420"/>
      </w:pPr>
    </w:lvl>
    <w:lvl w:ilvl="6" w:tplc="0409000F" w:tentative="1">
      <w:start w:val="1"/>
      <w:numFmt w:val="decimal"/>
      <w:lvlText w:val="%7."/>
      <w:lvlJc w:val="left"/>
      <w:pPr>
        <w:ind w:left="4346" w:hanging="420"/>
      </w:pPr>
    </w:lvl>
    <w:lvl w:ilvl="7" w:tplc="04090019" w:tentative="1">
      <w:start w:val="1"/>
      <w:numFmt w:val="lowerLetter"/>
      <w:lvlText w:val="%8)"/>
      <w:lvlJc w:val="left"/>
      <w:pPr>
        <w:ind w:left="4766" w:hanging="420"/>
      </w:pPr>
    </w:lvl>
    <w:lvl w:ilvl="8" w:tplc="0409001B" w:tentative="1">
      <w:start w:val="1"/>
      <w:numFmt w:val="lowerRoman"/>
      <w:lvlText w:val="%9."/>
      <w:lvlJc w:val="right"/>
      <w:pPr>
        <w:ind w:left="5186" w:hanging="420"/>
      </w:pPr>
    </w:lvl>
  </w:abstractNum>
  <w:abstractNum w:abstractNumId="2">
    <w:nsid w:val="0AF334E4"/>
    <w:multiLevelType w:val="hybridMultilevel"/>
    <w:tmpl w:val="B6324E96"/>
    <w:lvl w:ilvl="0" w:tplc="5FDE654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B271B7C"/>
    <w:multiLevelType w:val="hybridMultilevel"/>
    <w:tmpl w:val="7F3829C0"/>
    <w:lvl w:ilvl="0" w:tplc="654C7218">
      <w:start w:val="1"/>
      <w:numFmt w:val="decimal"/>
      <w:lvlText w:val="%1、"/>
      <w:lvlJc w:val="left"/>
      <w:pPr>
        <w:ind w:left="17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6" w:hanging="420"/>
      </w:pPr>
    </w:lvl>
    <w:lvl w:ilvl="2" w:tplc="0409001B" w:tentative="1">
      <w:start w:val="1"/>
      <w:numFmt w:val="lowerRoman"/>
      <w:lvlText w:val="%3."/>
      <w:lvlJc w:val="right"/>
      <w:pPr>
        <w:ind w:left="2666" w:hanging="420"/>
      </w:pPr>
    </w:lvl>
    <w:lvl w:ilvl="3" w:tplc="0409000F" w:tentative="1">
      <w:start w:val="1"/>
      <w:numFmt w:val="decimal"/>
      <w:lvlText w:val="%4."/>
      <w:lvlJc w:val="left"/>
      <w:pPr>
        <w:ind w:left="3086" w:hanging="420"/>
      </w:pPr>
    </w:lvl>
    <w:lvl w:ilvl="4" w:tplc="04090019" w:tentative="1">
      <w:start w:val="1"/>
      <w:numFmt w:val="lowerLetter"/>
      <w:lvlText w:val="%5)"/>
      <w:lvlJc w:val="left"/>
      <w:pPr>
        <w:ind w:left="3506" w:hanging="420"/>
      </w:pPr>
    </w:lvl>
    <w:lvl w:ilvl="5" w:tplc="0409001B" w:tentative="1">
      <w:start w:val="1"/>
      <w:numFmt w:val="lowerRoman"/>
      <w:lvlText w:val="%6."/>
      <w:lvlJc w:val="right"/>
      <w:pPr>
        <w:ind w:left="3926" w:hanging="420"/>
      </w:pPr>
    </w:lvl>
    <w:lvl w:ilvl="6" w:tplc="0409000F" w:tentative="1">
      <w:start w:val="1"/>
      <w:numFmt w:val="decimal"/>
      <w:lvlText w:val="%7."/>
      <w:lvlJc w:val="left"/>
      <w:pPr>
        <w:ind w:left="4346" w:hanging="420"/>
      </w:pPr>
    </w:lvl>
    <w:lvl w:ilvl="7" w:tplc="04090019" w:tentative="1">
      <w:start w:val="1"/>
      <w:numFmt w:val="lowerLetter"/>
      <w:lvlText w:val="%8)"/>
      <w:lvlJc w:val="left"/>
      <w:pPr>
        <w:ind w:left="4766" w:hanging="420"/>
      </w:pPr>
    </w:lvl>
    <w:lvl w:ilvl="8" w:tplc="0409001B" w:tentative="1">
      <w:start w:val="1"/>
      <w:numFmt w:val="lowerRoman"/>
      <w:lvlText w:val="%9."/>
      <w:lvlJc w:val="right"/>
      <w:pPr>
        <w:ind w:left="5186" w:hanging="420"/>
      </w:pPr>
    </w:lvl>
  </w:abstractNum>
  <w:abstractNum w:abstractNumId="4">
    <w:nsid w:val="0DE77849"/>
    <w:multiLevelType w:val="hybridMultilevel"/>
    <w:tmpl w:val="B010E046"/>
    <w:lvl w:ilvl="0" w:tplc="971A661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3D74BE0"/>
    <w:multiLevelType w:val="hybridMultilevel"/>
    <w:tmpl w:val="7F3829C0"/>
    <w:lvl w:ilvl="0" w:tplc="654C7218">
      <w:start w:val="1"/>
      <w:numFmt w:val="decimal"/>
      <w:lvlText w:val="%1、"/>
      <w:lvlJc w:val="left"/>
      <w:pPr>
        <w:ind w:left="17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6" w:hanging="420"/>
      </w:pPr>
    </w:lvl>
    <w:lvl w:ilvl="2" w:tplc="0409001B" w:tentative="1">
      <w:start w:val="1"/>
      <w:numFmt w:val="lowerRoman"/>
      <w:lvlText w:val="%3."/>
      <w:lvlJc w:val="right"/>
      <w:pPr>
        <w:ind w:left="2666" w:hanging="420"/>
      </w:pPr>
    </w:lvl>
    <w:lvl w:ilvl="3" w:tplc="0409000F" w:tentative="1">
      <w:start w:val="1"/>
      <w:numFmt w:val="decimal"/>
      <w:lvlText w:val="%4."/>
      <w:lvlJc w:val="left"/>
      <w:pPr>
        <w:ind w:left="3086" w:hanging="420"/>
      </w:pPr>
    </w:lvl>
    <w:lvl w:ilvl="4" w:tplc="04090019" w:tentative="1">
      <w:start w:val="1"/>
      <w:numFmt w:val="lowerLetter"/>
      <w:lvlText w:val="%5)"/>
      <w:lvlJc w:val="left"/>
      <w:pPr>
        <w:ind w:left="3506" w:hanging="420"/>
      </w:pPr>
    </w:lvl>
    <w:lvl w:ilvl="5" w:tplc="0409001B" w:tentative="1">
      <w:start w:val="1"/>
      <w:numFmt w:val="lowerRoman"/>
      <w:lvlText w:val="%6."/>
      <w:lvlJc w:val="right"/>
      <w:pPr>
        <w:ind w:left="3926" w:hanging="420"/>
      </w:pPr>
    </w:lvl>
    <w:lvl w:ilvl="6" w:tplc="0409000F" w:tentative="1">
      <w:start w:val="1"/>
      <w:numFmt w:val="decimal"/>
      <w:lvlText w:val="%7."/>
      <w:lvlJc w:val="left"/>
      <w:pPr>
        <w:ind w:left="4346" w:hanging="420"/>
      </w:pPr>
    </w:lvl>
    <w:lvl w:ilvl="7" w:tplc="04090019" w:tentative="1">
      <w:start w:val="1"/>
      <w:numFmt w:val="lowerLetter"/>
      <w:lvlText w:val="%8)"/>
      <w:lvlJc w:val="left"/>
      <w:pPr>
        <w:ind w:left="4766" w:hanging="420"/>
      </w:pPr>
    </w:lvl>
    <w:lvl w:ilvl="8" w:tplc="0409001B" w:tentative="1">
      <w:start w:val="1"/>
      <w:numFmt w:val="lowerRoman"/>
      <w:lvlText w:val="%9."/>
      <w:lvlJc w:val="right"/>
      <w:pPr>
        <w:ind w:left="5186" w:hanging="420"/>
      </w:pPr>
    </w:lvl>
  </w:abstractNum>
  <w:abstractNum w:abstractNumId="6">
    <w:nsid w:val="13F54F8C"/>
    <w:multiLevelType w:val="hybridMultilevel"/>
    <w:tmpl w:val="05C24782"/>
    <w:lvl w:ilvl="0" w:tplc="1BEA39B4">
      <w:start w:val="1"/>
      <w:numFmt w:val="decimal"/>
      <w:lvlText w:val="%1.1.1.1.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5DB2152"/>
    <w:multiLevelType w:val="multilevel"/>
    <w:tmpl w:val="15DB2152"/>
    <w:lvl w:ilvl="0">
      <w:start w:val="1"/>
      <w:numFmt w:val="decimal"/>
      <w:lvlText w:val="%1、"/>
      <w:lvlJc w:val="left"/>
      <w:pPr>
        <w:ind w:left="1320" w:hanging="84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320" w:hanging="420"/>
      </w:pPr>
    </w:lvl>
    <w:lvl w:ilvl="2" w:tentative="1">
      <w:start w:val="1"/>
      <w:numFmt w:val="lowerRoman"/>
      <w:lvlText w:val="%3."/>
      <w:lvlJc w:val="right"/>
      <w:pPr>
        <w:ind w:left="1740" w:hanging="420"/>
      </w:pPr>
    </w:lvl>
    <w:lvl w:ilvl="3" w:tentative="1">
      <w:start w:val="1"/>
      <w:numFmt w:val="decimal"/>
      <w:lvlText w:val="%4."/>
      <w:lvlJc w:val="left"/>
      <w:pPr>
        <w:ind w:left="2160" w:hanging="420"/>
      </w:pPr>
    </w:lvl>
    <w:lvl w:ilvl="4" w:tentative="1">
      <w:start w:val="1"/>
      <w:numFmt w:val="lowerLetter"/>
      <w:lvlText w:val="%5)"/>
      <w:lvlJc w:val="left"/>
      <w:pPr>
        <w:ind w:left="2580" w:hanging="420"/>
      </w:pPr>
    </w:lvl>
    <w:lvl w:ilvl="5" w:tentative="1">
      <w:start w:val="1"/>
      <w:numFmt w:val="lowerRoman"/>
      <w:lvlText w:val="%6."/>
      <w:lvlJc w:val="right"/>
      <w:pPr>
        <w:ind w:left="3000" w:hanging="420"/>
      </w:pPr>
    </w:lvl>
    <w:lvl w:ilvl="6" w:tentative="1">
      <w:start w:val="1"/>
      <w:numFmt w:val="decimal"/>
      <w:lvlText w:val="%7."/>
      <w:lvlJc w:val="left"/>
      <w:pPr>
        <w:ind w:left="3420" w:hanging="420"/>
      </w:pPr>
    </w:lvl>
    <w:lvl w:ilvl="7" w:tentative="1">
      <w:start w:val="1"/>
      <w:numFmt w:val="lowerLetter"/>
      <w:lvlText w:val="%8)"/>
      <w:lvlJc w:val="left"/>
      <w:pPr>
        <w:ind w:left="3840" w:hanging="420"/>
      </w:pPr>
    </w:lvl>
    <w:lvl w:ilvl="8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1C5C1F0E"/>
    <w:multiLevelType w:val="hybridMultilevel"/>
    <w:tmpl w:val="E76CBF7C"/>
    <w:lvl w:ilvl="0" w:tplc="AB0ED09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1FC91163"/>
    <w:multiLevelType w:val="multilevel"/>
    <w:tmpl w:val="855EE140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0">
    <w:nsid w:val="26827C52"/>
    <w:multiLevelType w:val="hybridMultilevel"/>
    <w:tmpl w:val="ADBC71AE"/>
    <w:lvl w:ilvl="0" w:tplc="6ADE564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37DC43C5"/>
    <w:multiLevelType w:val="hybridMultilevel"/>
    <w:tmpl w:val="72CA1BF2"/>
    <w:lvl w:ilvl="0" w:tplc="E744D94A">
      <w:start w:val="1"/>
      <w:numFmt w:val="decimal"/>
      <w:lvlText w:val="%1、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12">
    <w:nsid w:val="3C960D24"/>
    <w:multiLevelType w:val="multilevel"/>
    <w:tmpl w:val="3C960D24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3">
    <w:nsid w:val="3E561DAA"/>
    <w:multiLevelType w:val="hybridMultilevel"/>
    <w:tmpl w:val="B010E046"/>
    <w:lvl w:ilvl="0" w:tplc="971A661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4CC7DEA"/>
    <w:multiLevelType w:val="hybridMultilevel"/>
    <w:tmpl w:val="841EF8E8"/>
    <w:lvl w:ilvl="0" w:tplc="5B1826A8">
      <w:start w:val="1"/>
      <w:numFmt w:val="decimal"/>
      <w:lvlText w:val="%1、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15">
    <w:nsid w:val="4ABC5734"/>
    <w:multiLevelType w:val="hybridMultilevel"/>
    <w:tmpl w:val="72CA1BF2"/>
    <w:lvl w:ilvl="0" w:tplc="E744D94A">
      <w:start w:val="1"/>
      <w:numFmt w:val="decimal"/>
      <w:lvlText w:val="%1、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16">
    <w:nsid w:val="4FA23775"/>
    <w:multiLevelType w:val="hybridMultilevel"/>
    <w:tmpl w:val="72CA1BF2"/>
    <w:lvl w:ilvl="0" w:tplc="E744D94A">
      <w:start w:val="1"/>
      <w:numFmt w:val="decimal"/>
      <w:lvlText w:val="%1、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17">
    <w:nsid w:val="55DBDAD6"/>
    <w:multiLevelType w:val="singleLevel"/>
    <w:tmpl w:val="55DBDAD6"/>
    <w:lvl w:ilvl="0">
      <w:start w:val="1"/>
      <w:numFmt w:val="chineseCounting"/>
      <w:suff w:val="nothing"/>
      <w:lvlText w:val="%1、"/>
      <w:lvlJc w:val="left"/>
    </w:lvl>
  </w:abstractNum>
  <w:abstractNum w:abstractNumId="18">
    <w:nsid w:val="56A075F4"/>
    <w:multiLevelType w:val="hybridMultilevel"/>
    <w:tmpl w:val="F432D3D8"/>
    <w:lvl w:ilvl="0" w:tplc="F1A4A98C">
      <w:start w:val="2"/>
      <w:numFmt w:val="decimal"/>
      <w:lvlText w:val="%1、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19">
    <w:nsid w:val="6606318F"/>
    <w:multiLevelType w:val="hybridMultilevel"/>
    <w:tmpl w:val="91C48844"/>
    <w:lvl w:ilvl="0" w:tplc="1E8AEBF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66452B3C"/>
    <w:multiLevelType w:val="hybridMultilevel"/>
    <w:tmpl w:val="7F3829C0"/>
    <w:lvl w:ilvl="0" w:tplc="654C7218">
      <w:start w:val="1"/>
      <w:numFmt w:val="decimal"/>
      <w:lvlText w:val="%1、"/>
      <w:lvlJc w:val="left"/>
      <w:pPr>
        <w:ind w:left="17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6" w:hanging="420"/>
      </w:pPr>
    </w:lvl>
    <w:lvl w:ilvl="2" w:tplc="0409001B" w:tentative="1">
      <w:start w:val="1"/>
      <w:numFmt w:val="lowerRoman"/>
      <w:lvlText w:val="%3."/>
      <w:lvlJc w:val="right"/>
      <w:pPr>
        <w:ind w:left="2666" w:hanging="420"/>
      </w:pPr>
    </w:lvl>
    <w:lvl w:ilvl="3" w:tplc="0409000F" w:tentative="1">
      <w:start w:val="1"/>
      <w:numFmt w:val="decimal"/>
      <w:lvlText w:val="%4."/>
      <w:lvlJc w:val="left"/>
      <w:pPr>
        <w:ind w:left="3086" w:hanging="420"/>
      </w:pPr>
    </w:lvl>
    <w:lvl w:ilvl="4" w:tplc="04090019" w:tentative="1">
      <w:start w:val="1"/>
      <w:numFmt w:val="lowerLetter"/>
      <w:lvlText w:val="%5)"/>
      <w:lvlJc w:val="left"/>
      <w:pPr>
        <w:ind w:left="3506" w:hanging="420"/>
      </w:pPr>
    </w:lvl>
    <w:lvl w:ilvl="5" w:tplc="0409001B" w:tentative="1">
      <w:start w:val="1"/>
      <w:numFmt w:val="lowerRoman"/>
      <w:lvlText w:val="%6."/>
      <w:lvlJc w:val="right"/>
      <w:pPr>
        <w:ind w:left="3926" w:hanging="420"/>
      </w:pPr>
    </w:lvl>
    <w:lvl w:ilvl="6" w:tplc="0409000F" w:tentative="1">
      <w:start w:val="1"/>
      <w:numFmt w:val="decimal"/>
      <w:lvlText w:val="%7."/>
      <w:lvlJc w:val="left"/>
      <w:pPr>
        <w:ind w:left="4346" w:hanging="420"/>
      </w:pPr>
    </w:lvl>
    <w:lvl w:ilvl="7" w:tplc="04090019" w:tentative="1">
      <w:start w:val="1"/>
      <w:numFmt w:val="lowerLetter"/>
      <w:lvlText w:val="%8)"/>
      <w:lvlJc w:val="left"/>
      <w:pPr>
        <w:ind w:left="4766" w:hanging="420"/>
      </w:pPr>
    </w:lvl>
    <w:lvl w:ilvl="8" w:tplc="0409001B" w:tentative="1">
      <w:start w:val="1"/>
      <w:numFmt w:val="lowerRoman"/>
      <w:lvlText w:val="%9."/>
      <w:lvlJc w:val="right"/>
      <w:pPr>
        <w:ind w:left="5186" w:hanging="420"/>
      </w:pPr>
    </w:lvl>
  </w:abstractNum>
  <w:abstractNum w:abstractNumId="21">
    <w:nsid w:val="6BBC52C8"/>
    <w:multiLevelType w:val="hybridMultilevel"/>
    <w:tmpl w:val="7F3829C0"/>
    <w:lvl w:ilvl="0" w:tplc="654C7218">
      <w:start w:val="1"/>
      <w:numFmt w:val="decimal"/>
      <w:lvlText w:val="%1、"/>
      <w:lvlJc w:val="left"/>
      <w:pPr>
        <w:ind w:left="17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6" w:hanging="420"/>
      </w:pPr>
    </w:lvl>
    <w:lvl w:ilvl="2" w:tplc="0409001B" w:tentative="1">
      <w:start w:val="1"/>
      <w:numFmt w:val="lowerRoman"/>
      <w:lvlText w:val="%3."/>
      <w:lvlJc w:val="right"/>
      <w:pPr>
        <w:ind w:left="2666" w:hanging="420"/>
      </w:pPr>
    </w:lvl>
    <w:lvl w:ilvl="3" w:tplc="0409000F" w:tentative="1">
      <w:start w:val="1"/>
      <w:numFmt w:val="decimal"/>
      <w:lvlText w:val="%4."/>
      <w:lvlJc w:val="left"/>
      <w:pPr>
        <w:ind w:left="3086" w:hanging="420"/>
      </w:pPr>
    </w:lvl>
    <w:lvl w:ilvl="4" w:tplc="04090019" w:tentative="1">
      <w:start w:val="1"/>
      <w:numFmt w:val="lowerLetter"/>
      <w:lvlText w:val="%5)"/>
      <w:lvlJc w:val="left"/>
      <w:pPr>
        <w:ind w:left="3506" w:hanging="420"/>
      </w:pPr>
    </w:lvl>
    <w:lvl w:ilvl="5" w:tplc="0409001B" w:tentative="1">
      <w:start w:val="1"/>
      <w:numFmt w:val="lowerRoman"/>
      <w:lvlText w:val="%6."/>
      <w:lvlJc w:val="right"/>
      <w:pPr>
        <w:ind w:left="3926" w:hanging="420"/>
      </w:pPr>
    </w:lvl>
    <w:lvl w:ilvl="6" w:tplc="0409000F" w:tentative="1">
      <w:start w:val="1"/>
      <w:numFmt w:val="decimal"/>
      <w:lvlText w:val="%7."/>
      <w:lvlJc w:val="left"/>
      <w:pPr>
        <w:ind w:left="4346" w:hanging="420"/>
      </w:pPr>
    </w:lvl>
    <w:lvl w:ilvl="7" w:tplc="04090019" w:tentative="1">
      <w:start w:val="1"/>
      <w:numFmt w:val="lowerLetter"/>
      <w:lvlText w:val="%8)"/>
      <w:lvlJc w:val="left"/>
      <w:pPr>
        <w:ind w:left="4766" w:hanging="420"/>
      </w:pPr>
    </w:lvl>
    <w:lvl w:ilvl="8" w:tplc="0409001B" w:tentative="1">
      <w:start w:val="1"/>
      <w:numFmt w:val="lowerRoman"/>
      <w:lvlText w:val="%9."/>
      <w:lvlJc w:val="right"/>
      <w:pPr>
        <w:ind w:left="5186" w:hanging="420"/>
      </w:pPr>
    </w:lvl>
  </w:abstractNum>
  <w:abstractNum w:abstractNumId="22">
    <w:nsid w:val="6E9F1234"/>
    <w:multiLevelType w:val="hybridMultilevel"/>
    <w:tmpl w:val="037636A0"/>
    <w:lvl w:ilvl="0" w:tplc="92707D1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724E70A5"/>
    <w:multiLevelType w:val="hybridMultilevel"/>
    <w:tmpl w:val="46663ACA"/>
    <w:lvl w:ilvl="0" w:tplc="004E2150">
      <w:start w:val="1"/>
      <w:numFmt w:val="decimal"/>
      <w:lvlText w:val="%1、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24">
    <w:nsid w:val="72C551E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>
    <w:nsid w:val="75772580"/>
    <w:multiLevelType w:val="hybridMultilevel"/>
    <w:tmpl w:val="72CA1BF2"/>
    <w:lvl w:ilvl="0" w:tplc="E744D94A">
      <w:start w:val="1"/>
      <w:numFmt w:val="decimal"/>
      <w:lvlText w:val="%1、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26">
    <w:nsid w:val="7BD62331"/>
    <w:multiLevelType w:val="hybridMultilevel"/>
    <w:tmpl w:val="ADDAF156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7C89638E"/>
    <w:multiLevelType w:val="hybridMultilevel"/>
    <w:tmpl w:val="32D45FD4"/>
    <w:lvl w:ilvl="0" w:tplc="96D4DB06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24"/>
  </w:num>
  <w:num w:numId="5">
    <w:abstractNumId w:val="23"/>
  </w:num>
  <w:num w:numId="6">
    <w:abstractNumId w:val="14"/>
  </w:num>
  <w:num w:numId="7">
    <w:abstractNumId w:val="18"/>
  </w:num>
  <w:num w:numId="8">
    <w:abstractNumId w:val="9"/>
  </w:num>
  <w:num w:numId="9">
    <w:abstractNumId w:val="11"/>
  </w:num>
  <w:num w:numId="10">
    <w:abstractNumId w:val="21"/>
  </w:num>
  <w:num w:numId="11">
    <w:abstractNumId w:val="15"/>
  </w:num>
  <w:num w:numId="12">
    <w:abstractNumId w:val="20"/>
  </w:num>
  <w:num w:numId="13">
    <w:abstractNumId w:val="1"/>
  </w:num>
  <w:num w:numId="14">
    <w:abstractNumId w:val="25"/>
  </w:num>
  <w:num w:numId="15">
    <w:abstractNumId w:val="3"/>
  </w:num>
  <w:num w:numId="16">
    <w:abstractNumId w:val="16"/>
  </w:num>
  <w:num w:numId="17">
    <w:abstractNumId w:val="5"/>
  </w:num>
  <w:num w:numId="18">
    <w:abstractNumId w:val="4"/>
  </w:num>
  <w:num w:numId="19">
    <w:abstractNumId w:val="13"/>
  </w:num>
  <w:num w:numId="20">
    <w:abstractNumId w:val="22"/>
  </w:num>
  <w:num w:numId="21">
    <w:abstractNumId w:val="8"/>
  </w:num>
  <w:num w:numId="22">
    <w:abstractNumId w:val="17"/>
  </w:num>
  <w:num w:numId="23">
    <w:abstractNumId w:val="7"/>
  </w:num>
  <w:num w:numId="24">
    <w:abstractNumId w:val="10"/>
  </w:num>
  <w:num w:numId="25">
    <w:abstractNumId w:val="2"/>
  </w:num>
  <w:num w:numId="26">
    <w:abstractNumId w:val="19"/>
  </w:num>
  <w:num w:numId="27">
    <w:abstractNumId w:val="27"/>
  </w:num>
  <w:num w:numId="28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30D7"/>
    <w:rsid w:val="00003381"/>
    <w:rsid w:val="00004577"/>
    <w:rsid w:val="00004945"/>
    <w:rsid w:val="0000519C"/>
    <w:rsid w:val="000059AD"/>
    <w:rsid w:val="000064E2"/>
    <w:rsid w:val="0000700C"/>
    <w:rsid w:val="00007E12"/>
    <w:rsid w:val="00011BF2"/>
    <w:rsid w:val="00013A2B"/>
    <w:rsid w:val="00014025"/>
    <w:rsid w:val="000155F0"/>
    <w:rsid w:val="000174CF"/>
    <w:rsid w:val="000221C4"/>
    <w:rsid w:val="000229DA"/>
    <w:rsid w:val="00023112"/>
    <w:rsid w:val="00024804"/>
    <w:rsid w:val="00024C0E"/>
    <w:rsid w:val="00026D5A"/>
    <w:rsid w:val="00027FCA"/>
    <w:rsid w:val="00030AC5"/>
    <w:rsid w:val="00031B92"/>
    <w:rsid w:val="000323B1"/>
    <w:rsid w:val="0003680E"/>
    <w:rsid w:val="000369A9"/>
    <w:rsid w:val="00036E9A"/>
    <w:rsid w:val="000376BF"/>
    <w:rsid w:val="00037EFC"/>
    <w:rsid w:val="00041408"/>
    <w:rsid w:val="00041863"/>
    <w:rsid w:val="00041F77"/>
    <w:rsid w:val="0004408C"/>
    <w:rsid w:val="000456EF"/>
    <w:rsid w:val="00045DD1"/>
    <w:rsid w:val="00046AAE"/>
    <w:rsid w:val="00054D99"/>
    <w:rsid w:val="000551F3"/>
    <w:rsid w:val="00060820"/>
    <w:rsid w:val="00062DCF"/>
    <w:rsid w:val="00064C68"/>
    <w:rsid w:val="00065C62"/>
    <w:rsid w:val="00066DD2"/>
    <w:rsid w:val="000703F7"/>
    <w:rsid w:val="00070A98"/>
    <w:rsid w:val="00070CAF"/>
    <w:rsid w:val="00071096"/>
    <w:rsid w:val="00072451"/>
    <w:rsid w:val="00072788"/>
    <w:rsid w:val="00072879"/>
    <w:rsid w:val="000742AE"/>
    <w:rsid w:val="0007657E"/>
    <w:rsid w:val="00083BBD"/>
    <w:rsid w:val="0008485A"/>
    <w:rsid w:val="000854BE"/>
    <w:rsid w:val="00091641"/>
    <w:rsid w:val="00094572"/>
    <w:rsid w:val="00095874"/>
    <w:rsid w:val="00095E95"/>
    <w:rsid w:val="00095F27"/>
    <w:rsid w:val="00096082"/>
    <w:rsid w:val="00096117"/>
    <w:rsid w:val="000962F0"/>
    <w:rsid w:val="0009674C"/>
    <w:rsid w:val="0009679A"/>
    <w:rsid w:val="00097782"/>
    <w:rsid w:val="000A294E"/>
    <w:rsid w:val="000A2B33"/>
    <w:rsid w:val="000A5089"/>
    <w:rsid w:val="000A6668"/>
    <w:rsid w:val="000B08E7"/>
    <w:rsid w:val="000B0C27"/>
    <w:rsid w:val="000B240F"/>
    <w:rsid w:val="000B2693"/>
    <w:rsid w:val="000B2C6C"/>
    <w:rsid w:val="000B354F"/>
    <w:rsid w:val="000B3FBB"/>
    <w:rsid w:val="000B4307"/>
    <w:rsid w:val="000B4FC7"/>
    <w:rsid w:val="000B69A6"/>
    <w:rsid w:val="000C004E"/>
    <w:rsid w:val="000C1CE0"/>
    <w:rsid w:val="000C6937"/>
    <w:rsid w:val="000C75E6"/>
    <w:rsid w:val="000D2A6D"/>
    <w:rsid w:val="000D3BAD"/>
    <w:rsid w:val="000D3BB0"/>
    <w:rsid w:val="000D4CA9"/>
    <w:rsid w:val="000D59AB"/>
    <w:rsid w:val="000D5AE7"/>
    <w:rsid w:val="000D6783"/>
    <w:rsid w:val="000E1552"/>
    <w:rsid w:val="000E21AC"/>
    <w:rsid w:val="000E259B"/>
    <w:rsid w:val="000E47BC"/>
    <w:rsid w:val="000E4FC7"/>
    <w:rsid w:val="000E53E4"/>
    <w:rsid w:val="000E58DA"/>
    <w:rsid w:val="000F0609"/>
    <w:rsid w:val="000F1510"/>
    <w:rsid w:val="000F175C"/>
    <w:rsid w:val="000F17EC"/>
    <w:rsid w:val="000F1B32"/>
    <w:rsid w:val="000F2BBB"/>
    <w:rsid w:val="000F3AD1"/>
    <w:rsid w:val="000F3B87"/>
    <w:rsid w:val="000F3EDC"/>
    <w:rsid w:val="00102118"/>
    <w:rsid w:val="0010216C"/>
    <w:rsid w:val="0010243F"/>
    <w:rsid w:val="00104E18"/>
    <w:rsid w:val="00106253"/>
    <w:rsid w:val="0010667F"/>
    <w:rsid w:val="00111218"/>
    <w:rsid w:val="00111A66"/>
    <w:rsid w:val="001122E8"/>
    <w:rsid w:val="00115196"/>
    <w:rsid w:val="00115ED4"/>
    <w:rsid w:val="00117722"/>
    <w:rsid w:val="00117E94"/>
    <w:rsid w:val="00120876"/>
    <w:rsid w:val="00125A8E"/>
    <w:rsid w:val="0013076C"/>
    <w:rsid w:val="001321E2"/>
    <w:rsid w:val="00132F90"/>
    <w:rsid w:val="001342FE"/>
    <w:rsid w:val="0013486E"/>
    <w:rsid w:val="00135EE2"/>
    <w:rsid w:val="001360F6"/>
    <w:rsid w:val="00136183"/>
    <w:rsid w:val="00140F80"/>
    <w:rsid w:val="001419F3"/>
    <w:rsid w:val="001421CA"/>
    <w:rsid w:val="00143FC4"/>
    <w:rsid w:val="001472C8"/>
    <w:rsid w:val="00147DF5"/>
    <w:rsid w:val="00150731"/>
    <w:rsid w:val="00150DD8"/>
    <w:rsid w:val="001543A9"/>
    <w:rsid w:val="0015458E"/>
    <w:rsid w:val="001556BE"/>
    <w:rsid w:val="00156A49"/>
    <w:rsid w:val="0016039C"/>
    <w:rsid w:val="00161F38"/>
    <w:rsid w:val="00164F03"/>
    <w:rsid w:val="00165B28"/>
    <w:rsid w:val="00165FF0"/>
    <w:rsid w:val="00167384"/>
    <w:rsid w:val="00170219"/>
    <w:rsid w:val="00172442"/>
    <w:rsid w:val="00172850"/>
    <w:rsid w:val="00172A27"/>
    <w:rsid w:val="00173979"/>
    <w:rsid w:val="00173E7A"/>
    <w:rsid w:val="00175E43"/>
    <w:rsid w:val="001767E2"/>
    <w:rsid w:val="00177084"/>
    <w:rsid w:val="00180CF4"/>
    <w:rsid w:val="00180ED0"/>
    <w:rsid w:val="00181D87"/>
    <w:rsid w:val="00191DD0"/>
    <w:rsid w:val="00192601"/>
    <w:rsid w:val="00194827"/>
    <w:rsid w:val="00195BD2"/>
    <w:rsid w:val="001970BF"/>
    <w:rsid w:val="00197464"/>
    <w:rsid w:val="00197526"/>
    <w:rsid w:val="00197683"/>
    <w:rsid w:val="001A1008"/>
    <w:rsid w:val="001A63C1"/>
    <w:rsid w:val="001B0398"/>
    <w:rsid w:val="001B0487"/>
    <w:rsid w:val="001B073E"/>
    <w:rsid w:val="001B08CB"/>
    <w:rsid w:val="001B188F"/>
    <w:rsid w:val="001B25E5"/>
    <w:rsid w:val="001B318C"/>
    <w:rsid w:val="001B3FA5"/>
    <w:rsid w:val="001B57B2"/>
    <w:rsid w:val="001B59B6"/>
    <w:rsid w:val="001B6F72"/>
    <w:rsid w:val="001B7B44"/>
    <w:rsid w:val="001B7E6D"/>
    <w:rsid w:val="001C0754"/>
    <w:rsid w:val="001C0D6B"/>
    <w:rsid w:val="001C0EB1"/>
    <w:rsid w:val="001C284D"/>
    <w:rsid w:val="001C2DB1"/>
    <w:rsid w:val="001C4729"/>
    <w:rsid w:val="001C6F02"/>
    <w:rsid w:val="001C7ED4"/>
    <w:rsid w:val="001D3DB4"/>
    <w:rsid w:val="001D519B"/>
    <w:rsid w:val="001D51EA"/>
    <w:rsid w:val="001D6309"/>
    <w:rsid w:val="001D65E1"/>
    <w:rsid w:val="001D6F87"/>
    <w:rsid w:val="001D7CC0"/>
    <w:rsid w:val="001E039F"/>
    <w:rsid w:val="001E21E7"/>
    <w:rsid w:val="001E298D"/>
    <w:rsid w:val="001E308D"/>
    <w:rsid w:val="001E520B"/>
    <w:rsid w:val="001E53B8"/>
    <w:rsid w:val="001E575C"/>
    <w:rsid w:val="001E68B3"/>
    <w:rsid w:val="001F194C"/>
    <w:rsid w:val="001F23B1"/>
    <w:rsid w:val="001F30C9"/>
    <w:rsid w:val="001F4131"/>
    <w:rsid w:val="001F5614"/>
    <w:rsid w:val="002002B2"/>
    <w:rsid w:val="00202C54"/>
    <w:rsid w:val="00206102"/>
    <w:rsid w:val="00206C1D"/>
    <w:rsid w:val="002100AB"/>
    <w:rsid w:val="002101F4"/>
    <w:rsid w:val="002102D2"/>
    <w:rsid w:val="00210E8F"/>
    <w:rsid w:val="002119E4"/>
    <w:rsid w:val="0021200E"/>
    <w:rsid w:val="00213216"/>
    <w:rsid w:val="00214E7F"/>
    <w:rsid w:val="00215649"/>
    <w:rsid w:val="00215DDF"/>
    <w:rsid w:val="00221EDB"/>
    <w:rsid w:val="002220B1"/>
    <w:rsid w:val="00225657"/>
    <w:rsid w:val="00225F43"/>
    <w:rsid w:val="00225F9F"/>
    <w:rsid w:val="00230A99"/>
    <w:rsid w:val="00232529"/>
    <w:rsid w:val="0023427D"/>
    <w:rsid w:val="00234D67"/>
    <w:rsid w:val="002414D9"/>
    <w:rsid w:val="00241788"/>
    <w:rsid w:val="002436E7"/>
    <w:rsid w:val="0025046E"/>
    <w:rsid w:val="00253927"/>
    <w:rsid w:val="00253EF2"/>
    <w:rsid w:val="002545EB"/>
    <w:rsid w:val="00262A97"/>
    <w:rsid w:val="00263F4C"/>
    <w:rsid w:val="00264AFA"/>
    <w:rsid w:val="00264FF1"/>
    <w:rsid w:val="00266D92"/>
    <w:rsid w:val="002703D6"/>
    <w:rsid w:val="00271088"/>
    <w:rsid w:val="00272D70"/>
    <w:rsid w:val="00274335"/>
    <w:rsid w:val="00274DAA"/>
    <w:rsid w:val="002761E2"/>
    <w:rsid w:val="0027790F"/>
    <w:rsid w:val="00280CF9"/>
    <w:rsid w:val="002832A2"/>
    <w:rsid w:val="002843FD"/>
    <w:rsid w:val="0028471D"/>
    <w:rsid w:val="00285821"/>
    <w:rsid w:val="00287F37"/>
    <w:rsid w:val="00290C1C"/>
    <w:rsid w:val="00290C90"/>
    <w:rsid w:val="00290F8D"/>
    <w:rsid w:val="00291349"/>
    <w:rsid w:val="00291E92"/>
    <w:rsid w:val="002921E1"/>
    <w:rsid w:val="00293684"/>
    <w:rsid w:val="00293A12"/>
    <w:rsid w:val="00293AE5"/>
    <w:rsid w:val="00293D98"/>
    <w:rsid w:val="002947AF"/>
    <w:rsid w:val="00296DCB"/>
    <w:rsid w:val="002A0748"/>
    <w:rsid w:val="002A0CB6"/>
    <w:rsid w:val="002A1622"/>
    <w:rsid w:val="002A19C9"/>
    <w:rsid w:val="002A1A02"/>
    <w:rsid w:val="002A50CF"/>
    <w:rsid w:val="002A7A14"/>
    <w:rsid w:val="002B1102"/>
    <w:rsid w:val="002B2CAA"/>
    <w:rsid w:val="002B5040"/>
    <w:rsid w:val="002B5374"/>
    <w:rsid w:val="002B7F8D"/>
    <w:rsid w:val="002C0E17"/>
    <w:rsid w:val="002C1629"/>
    <w:rsid w:val="002C20B2"/>
    <w:rsid w:val="002C3B73"/>
    <w:rsid w:val="002C3EE5"/>
    <w:rsid w:val="002C598E"/>
    <w:rsid w:val="002C622C"/>
    <w:rsid w:val="002C6D40"/>
    <w:rsid w:val="002D0C7E"/>
    <w:rsid w:val="002D22BF"/>
    <w:rsid w:val="002D24A9"/>
    <w:rsid w:val="002D2D28"/>
    <w:rsid w:val="002D3445"/>
    <w:rsid w:val="002E06E7"/>
    <w:rsid w:val="002E1F64"/>
    <w:rsid w:val="002E2513"/>
    <w:rsid w:val="002E6B3C"/>
    <w:rsid w:val="002E715F"/>
    <w:rsid w:val="002E74BC"/>
    <w:rsid w:val="002E7730"/>
    <w:rsid w:val="002E780B"/>
    <w:rsid w:val="002F0D65"/>
    <w:rsid w:val="002F2D6A"/>
    <w:rsid w:val="002F66DB"/>
    <w:rsid w:val="002F734E"/>
    <w:rsid w:val="002F7D6F"/>
    <w:rsid w:val="00302227"/>
    <w:rsid w:val="0030310F"/>
    <w:rsid w:val="003032F8"/>
    <w:rsid w:val="00306742"/>
    <w:rsid w:val="00306E1C"/>
    <w:rsid w:val="003109F0"/>
    <w:rsid w:val="0031431A"/>
    <w:rsid w:val="003168FB"/>
    <w:rsid w:val="003176D3"/>
    <w:rsid w:val="00317787"/>
    <w:rsid w:val="0031791C"/>
    <w:rsid w:val="0032021E"/>
    <w:rsid w:val="003216D4"/>
    <w:rsid w:val="003229B2"/>
    <w:rsid w:val="00323BAC"/>
    <w:rsid w:val="00323D94"/>
    <w:rsid w:val="00324BE1"/>
    <w:rsid w:val="00331022"/>
    <w:rsid w:val="00331C46"/>
    <w:rsid w:val="00332205"/>
    <w:rsid w:val="0033270D"/>
    <w:rsid w:val="00333AB4"/>
    <w:rsid w:val="00333BC8"/>
    <w:rsid w:val="003340DD"/>
    <w:rsid w:val="00337523"/>
    <w:rsid w:val="00337F0A"/>
    <w:rsid w:val="00340359"/>
    <w:rsid w:val="00341E74"/>
    <w:rsid w:val="00342EA0"/>
    <w:rsid w:val="00343DD0"/>
    <w:rsid w:val="003525FB"/>
    <w:rsid w:val="00353187"/>
    <w:rsid w:val="00353A97"/>
    <w:rsid w:val="003548EB"/>
    <w:rsid w:val="00361FF3"/>
    <w:rsid w:val="003626CC"/>
    <w:rsid w:val="00362E9E"/>
    <w:rsid w:val="0036312C"/>
    <w:rsid w:val="0036485E"/>
    <w:rsid w:val="00364F93"/>
    <w:rsid w:val="0036541B"/>
    <w:rsid w:val="00370C5A"/>
    <w:rsid w:val="003710B7"/>
    <w:rsid w:val="00372FC4"/>
    <w:rsid w:val="00373E1F"/>
    <w:rsid w:val="00374706"/>
    <w:rsid w:val="003808CD"/>
    <w:rsid w:val="003815BD"/>
    <w:rsid w:val="0038199B"/>
    <w:rsid w:val="00386381"/>
    <w:rsid w:val="00386633"/>
    <w:rsid w:val="00386DA3"/>
    <w:rsid w:val="003875A4"/>
    <w:rsid w:val="0039193E"/>
    <w:rsid w:val="00391E84"/>
    <w:rsid w:val="003927CD"/>
    <w:rsid w:val="00392F58"/>
    <w:rsid w:val="00396122"/>
    <w:rsid w:val="003967D3"/>
    <w:rsid w:val="003968E1"/>
    <w:rsid w:val="00397415"/>
    <w:rsid w:val="003A2A8C"/>
    <w:rsid w:val="003A3C64"/>
    <w:rsid w:val="003A46AB"/>
    <w:rsid w:val="003A4997"/>
    <w:rsid w:val="003A7D58"/>
    <w:rsid w:val="003B0190"/>
    <w:rsid w:val="003B03A8"/>
    <w:rsid w:val="003B3DE9"/>
    <w:rsid w:val="003C08B0"/>
    <w:rsid w:val="003C0BE9"/>
    <w:rsid w:val="003C1470"/>
    <w:rsid w:val="003C5FD4"/>
    <w:rsid w:val="003C7436"/>
    <w:rsid w:val="003C7618"/>
    <w:rsid w:val="003D0E2B"/>
    <w:rsid w:val="003D2763"/>
    <w:rsid w:val="003D29C3"/>
    <w:rsid w:val="003D6E52"/>
    <w:rsid w:val="003E0309"/>
    <w:rsid w:val="003E0673"/>
    <w:rsid w:val="003E2AD6"/>
    <w:rsid w:val="003E4511"/>
    <w:rsid w:val="003E5256"/>
    <w:rsid w:val="003E63D2"/>
    <w:rsid w:val="003F00D0"/>
    <w:rsid w:val="003F01D2"/>
    <w:rsid w:val="003F038B"/>
    <w:rsid w:val="003F0E33"/>
    <w:rsid w:val="003F1812"/>
    <w:rsid w:val="003F282B"/>
    <w:rsid w:val="003F33D7"/>
    <w:rsid w:val="003F48BE"/>
    <w:rsid w:val="003F5662"/>
    <w:rsid w:val="003F5C90"/>
    <w:rsid w:val="003F617C"/>
    <w:rsid w:val="004016A2"/>
    <w:rsid w:val="004031B9"/>
    <w:rsid w:val="004043B0"/>
    <w:rsid w:val="00405055"/>
    <w:rsid w:val="0040730F"/>
    <w:rsid w:val="00413120"/>
    <w:rsid w:val="00416076"/>
    <w:rsid w:val="00416637"/>
    <w:rsid w:val="004166A3"/>
    <w:rsid w:val="00416C77"/>
    <w:rsid w:val="00421136"/>
    <w:rsid w:val="00421438"/>
    <w:rsid w:val="00421AB9"/>
    <w:rsid w:val="00421E0C"/>
    <w:rsid w:val="00421F00"/>
    <w:rsid w:val="004223FB"/>
    <w:rsid w:val="0042625D"/>
    <w:rsid w:val="0042650D"/>
    <w:rsid w:val="004340BA"/>
    <w:rsid w:val="004350CD"/>
    <w:rsid w:val="0044266C"/>
    <w:rsid w:val="00442EED"/>
    <w:rsid w:val="00443DC0"/>
    <w:rsid w:val="00445A5E"/>
    <w:rsid w:val="00447241"/>
    <w:rsid w:val="004479D9"/>
    <w:rsid w:val="00450518"/>
    <w:rsid w:val="00450982"/>
    <w:rsid w:val="00452A21"/>
    <w:rsid w:val="00454F02"/>
    <w:rsid w:val="00455467"/>
    <w:rsid w:val="00457950"/>
    <w:rsid w:val="00457DE0"/>
    <w:rsid w:val="00460385"/>
    <w:rsid w:val="00460581"/>
    <w:rsid w:val="00460F5E"/>
    <w:rsid w:val="00461423"/>
    <w:rsid w:val="0046251A"/>
    <w:rsid w:val="00463D4A"/>
    <w:rsid w:val="00464835"/>
    <w:rsid w:val="004652CF"/>
    <w:rsid w:val="00470C91"/>
    <w:rsid w:val="00472052"/>
    <w:rsid w:val="00473E96"/>
    <w:rsid w:val="00475AF7"/>
    <w:rsid w:val="0047682C"/>
    <w:rsid w:val="00476A19"/>
    <w:rsid w:val="00482C75"/>
    <w:rsid w:val="00484581"/>
    <w:rsid w:val="004878A3"/>
    <w:rsid w:val="00490B5C"/>
    <w:rsid w:val="00490F28"/>
    <w:rsid w:val="004922AC"/>
    <w:rsid w:val="00492A07"/>
    <w:rsid w:val="00493FFD"/>
    <w:rsid w:val="00496B84"/>
    <w:rsid w:val="00497636"/>
    <w:rsid w:val="00497979"/>
    <w:rsid w:val="004A0A11"/>
    <w:rsid w:val="004A0A57"/>
    <w:rsid w:val="004A16BF"/>
    <w:rsid w:val="004A2432"/>
    <w:rsid w:val="004A5DFD"/>
    <w:rsid w:val="004A68FE"/>
    <w:rsid w:val="004A7B80"/>
    <w:rsid w:val="004A7EF5"/>
    <w:rsid w:val="004B19F2"/>
    <w:rsid w:val="004B32E0"/>
    <w:rsid w:val="004B43E3"/>
    <w:rsid w:val="004B485F"/>
    <w:rsid w:val="004B61BC"/>
    <w:rsid w:val="004B6812"/>
    <w:rsid w:val="004C0092"/>
    <w:rsid w:val="004C316E"/>
    <w:rsid w:val="004C33CE"/>
    <w:rsid w:val="004C4BEE"/>
    <w:rsid w:val="004C61CC"/>
    <w:rsid w:val="004D3C35"/>
    <w:rsid w:val="004D4B2C"/>
    <w:rsid w:val="004D75A5"/>
    <w:rsid w:val="004D7765"/>
    <w:rsid w:val="004E0322"/>
    <w:rsid w:val="004E0358"/>
    <w:rsid w:val="004E179B"/>
    <w:rsid w:val="004E6AED"/>
    <w:rsid w:val="004E75D3"/>
    <w:rsid w:val="004E79AF"/>
    <w:rsid w:val="004E7E6C"/>
    <w:rsid w:val="004E7F90"/>
    <w:rsid w:val="004F0B4B"/>
    <w:rsid w:val="004F1F2E"/>
    <w:rsid w:val="004F3B56"/>
    <w:rsid w:val="004F45D5"/>
    <w:rsid w:val="004F4A0C"/>
    <w:rsid w:val="004F531B"/>
    <w:rsid w:val="004F722C"/>
    <w:rsid w:val="00501136"/>
    <w:rsid w:val="00501F6B"/>
    <w:rsid w:val="0050206A"/>
    <w:rsid w:val="00506D40"/>
    <w:rsid w:val="00506FCE"/>
    <w:rsid w:val="005074C1"/>
    <w:rsid w:val="005076F5"/>
    <w:rsid w:val="00512A93"/>
    <w:rsid w:val="00513812"/>
    <w:rsid w:val="00514863"/>
    <w:rsid w:val="005150D5"/>
    <w:rsid w:val="00516A74"/>
    <w:rsid w:val="00517BA4"/>
    <w:rsid w:val="00520298"/>
    <w:rsid w:val="00521005"/>
    <w:rsid w:val="00521013"/>
    <w:rsid w:val="00523B2E"/>
    <w:rsid w:val="0052724F"/>
    <w:rsid w:val="00533168"/>
    <w:rsid w:val="00534976"/>
    <w:rsid w:val="00535349"/>
    <w:rsid w:val="00537648"/>
    <w:rsid w:val="00537AB2"/>
    <w:rsid w:val="00537DBB"/>
    <w:rsid w:val="005400BA"/>
    <w:rsid w:val="00543D3D"/>
    <w:rsid w:val="00544949"/>
    <w:rsid w:val="0054601B"/>
    <w:rsid w:val="00546550"/>
    <w:rsid w:val="0054717F"/>
    <w:rsid w:val="00551D7D"/>
    <w:rsid w:val="005541BF"/>
    <w:rsid w:val="00554F2D"/>
    <w:rsid w:val="0055567F"/>
    <w:rsid w:val="005558AC"/>
    <w:rsid w:val="00560612"/>
    <w:rsid w:val="005614A1"/>
    <w:rsid w:val="00561E9A"/>
    <w:rsid w:val="00562FEB"/>
    <w:rsid w:val="0056491B"/>
    <w:rsid w:val="005661F5"/>
    <w:rsid w:val="00570D64"/>
    <w:rsid w:val="00572007"/>
    <w:rsid w:val="00572F08"/>
    <w:rsid w:val="00573250"/>
    <w:rsid w:val="005760FA"/>
    <w:rsid w:val="00576981"/>
    <w:rsid w:val="00580913"/>
    <w:rsid w:val="005834D8"/>
    <w:rsid w:val="00583517"/>
    <w:rsid w:val="005842A2"/>
    <w:rsid w:val="0058629D"/>
    <w:rsid w:val="005879D8"/>
    <w:rsid w:val="00587A22"/>
    <w:rsid w:val="00590CC3"/>
    <w:rsid w:val="005913F3"/>
    <w:rsid w:val="00592B8F"/>
    <w:rsid w:val="00593E03"/>
    <w:rsid w:val="00594195"/>
    <w:rsid w:val="00594F67"/>
    <w:rsid w:val="00596100"/>
    <w:rsid w:val="00596816"/>
    <w:rsid w:val="0059773F"/>
    <w:rsid w:val="005A156F"/>
    <w:rsid w:val="005A1F5C"/>
    <w:rsid w:val="005A510A"/>
    <w:rsid w:val="005A5A58"/>
    <w:rsid w:val="005A5BDC"/>
    <w:rsid w:val="005A6227"/>
    <w:rsid w:val="005A6CDD"/>
    <w:rsid w:val="005B01CE"/>
    <w:rsid w:val="005B1059"/>
    <w:rsid w:val="005B31AB"/>
    <w:rsid w:val="005B3E92"/>
    <w:rsid w:val="005B5B2F"/>
    <w:rsid w:val="005B5C3A"/>
    <w:rsid w:val="005B62C1"/>
    <w:rsid w:val="005B6F28"/>
    <w:rsid w:val="005B76AB"/>
    <w:rsid w:val="005B7DA0"/>
    <w:rsid w:val="005C1300"/>
    <w:rsid w:val="005C4EC8"/>
    <w:rsid w:val="005C5B7F"/>
    <w:rsid w:val="005C5CC3"/>
    <w:rsid w:val="005C675F"/>
    <w:rsid w:val="005C7557"/>
    <w:rsid w:val="005C781F"/>
    <w:rsid w:val="005D027F"/>
    <w:rsid w:val="005D2012"/>
    <w:rsid w:val="005D2625"/>
    <w:rsid w:val="005D26E3"/>
    <w:rsid w:val="005D2AD8"/>
    <w:rsid w:val="005D368B"/>
    <w:rsid w:val="005E11CE"/>
    <w:rsid w:val="005E2734"/>
    <w:rsid w:val="005E2778"/>
    <w:rsid w:val="005E3FAA"/>
    <w:rsid w:val="005E4797"/>
    <w:rsid w:val="005E5D6E"/>
    <w:rsid w:val="005E5F5D"/>
    <w:rsid w:val="005E73F5"/>
    <w:rsid w:val="005F18C0"/>
    <w:rsid w:val="005F1E42"/>
    <w:rsid w:val="005F1FF6"/>
    <w:rsid w:val="005F555E"/>
    <w:rsid w:val="006005FF"/>
    <w:rsid w:val="0060401E"/>
    <w:rsid w:val="006046C1"/>
    <w:rsid w:val="00604A59"/>
    <w:rsid w:val="00607788"/>
    <w:rsid w:val="00610327"/>
    <w:rsid w:val="00613B46"/>
    <w:rsid w:val="00614304"/>
    <w:rsid w:val="006163B7"/>
    <w:rsid w:val="0061641B"/>
    <w:rsid w:val="00616B28"/>
    <w:rsid w:val="006172AD"/>
    <w:rsid w:val="00617951"/>
    <w:rsid w:val="00620592"/>
    <w:rsid w:val="00621F4F"/>
    <w:rsid w:val="006241EB"/>
    <w:rsid w:val="00625099"/>
    <w:rsid w:val="00625496"/>
    <w:rsid w:val="006254EC"/>
    <w:rsid w:val="00625577"/>
    <w:rsid w:val="00625A27"/>
    <w:rsid w:val="00630F79"/>
    <w:rsid w:val="00632886"/>
    <w:rsid w:val="00633AFA"/>
    <w:rsid w:val="00635E99"/>
    <w:rsid w:val="00637D80"/>
    <w:rsid w:val="00640C78"/>
    <w:rsid w:val="00641997"/>
    <w:rsid w:val="00643878"/>
    <w:rsid w:val="00645587"/>
    <w:rsid w:val="0064565D"/>
    <w:rsid w:val="006473CC"/>
    <w:rsid w:val="00654A87"/>
    <w:rsid w:val="00655ECB"/>
    <w:rsid w:val="00656BF4"/>
    <w:rsid w:val="006607C3"/>
    <w:rsid w:val="00661CF8"/>
    <w:rsid w:val="0066283B"/>
    <w:rsid w:val="0066447E"/>
    <w:rsid w:val="00666450"/>
    <w:rsid w:val="00670A0B"/>
    <w:rsid w:val="006721A8"/>
    <w:rsid w:val="00673FE4"/>
    <w:rsid w:val="006754D0"/>
    <w:rsid w:val="006756B6"/>
    <w:rsid w:val="006809D9"/>
    <w:rsid w:val="0068379C"/>
    <w:rsid w:val="00683834"/>
    <w:rsid w:val="00683BCF"/>
    <w:rsid w:val="006840A9"/>
    <w:rsid w:val="006840DE"/>
    <w:rsid w:val="00684B0F"/>
    <w:rsid w:val="0068597D"/>
    <w:rsid w:val="00685E15"/>
    <w:rsid w:val="00687B13"/>
    <w:rsid w:val="00690505"/>
    <w:rsid w:val="00692126"/>
    <w:rsid w:val="0069392D"/>
    <w:rsid w:val="00696CB8"/>
    <w:rsid w:val="006A016E"/>
    <w:rsid w:val="006A2E5C"/>
    <w:rsid w:val="006A370B"/>
    <w:rsid w:val="006A3847"/>
    <w:rsid w:val="006A6DA7"/>
    <w:rsid w:val="006A7189"/>
    <w:rsid w:val="006B1952"/>
    <w:rsid w:val="006B4D20"/>
    <w:rsid w:val="006C04A4"/>
    <w:rsid w:val="006C082D"/>
    <w:rsid w:val="006C2E00"/>
    <w:rsid w:val="006C3B06"/>
    <w:rsid w:val="006C3BFB"/>
    <w:rsid w:val="006C5B78"/>
    <w:rsid w:val="006C5D6C"/>
    <w:rsid w:val="006C65A3"/>
    <w:rsid w:val="006C6C5A"/>
    <w:rsid w:val="006C6D5F"/>
    <w:rsid w:val="006C7D62"/>
    <w:rsid w:val="006D464B"/>
    <w:rsid w:val="006D6790"/>
    <w:rsid w:val="006E4F57"/>
    <w:rsid w:val="006E546D"/>
    <w:rsid w:val="006E7FE7"/>
    <w:rsid w:val="006F1CBF"/>
    <w:rsid w:val="006F4069"/>
    <w:rsid w:val="006F4354"/>
    <w:rsid w:val="006F4FEB"/>
    <w:rsid w:val="006F6024"/>
    <w:rsid w:val="006F7381"/>
    <w:rsid w:val="007010BD"/>
    <w:rsid w:val="00705FF6"/>
    <w:rsid w:val="00710E16"/>
    <w:rsid w:val="00711E43"/>
    <w:rsid w:val="00712879"/>
    <w:rsid w:val="00712F62"/>
    <w:rsid w:val="0071307F"/>
    <w:rsid w:val="00713E76"/>
    <w:rsid w:val="00716579"/>
    <w:rsid w:val="00720BC7"/>
    <w:rsid w:val="007222DC"/>
    <w:rsid w:val="00722BB7"/>
    <w:rsid w:val="00724652"/>
    <w:rsid w:val="00730544"/>
    <w:rsid w:val="0073060E"/>
    <w:rsid w:val="00734E0F"/>
    <w:rsid w:val="0073569A"/>
    <w:rsid w:val="00741B2E"/>
    <w:rsid w:val="00742313"/>
    <w:rsid w:val="0074693D"/>
    <w:rsid w:val="00746CFC"/>
    <w:rsid w:val="00747882"/>
    <w:rsid w:val="0075017A"/>
    <w:rsid w:val="00751100"/>
    <w:rsid w:val="00751FC5"/>
    <w:rsid w:val="00753821"/>
    <w:rsid w:val="0075457F"/>
    <w:rsid w:val="007561E7"/>
    <w:rsid w:val="00756B07"/>
    <w:rsid w:val="00756C15"/>
    <w:rsid w:val="00757BC8"/>
    <w:rsid w:val="00763443"/>
    <w:rsid w:val="00765C4B"/>
    <w:rsid w:val="0076758A"/>
    <w:rsid w:val="0076785E"/>
    <w:rsid w:val="00767AB4"/>
    <w:rsid w:val="007705C4"/>
    <w:rsid w:val="007707AE"/>
    <w:rsid w:val="007717CF"/>
    <w:rsid w:val="007726D2"/>
    <w:rsid w:val="00774C45"/>
    <w:rsid w:val="00775ABF"/>
    <w:rsid w:val="00776BB5"/>
    <w:rsid w:val="00777157"/>
    <w:rsid w:val="0077737C"/>
    <w:rsid w:val="00782031"/>
    <w:rsid w:val="007869F5"/>
    <w:rsid w:val="007876DD"/>
    <w:rsid w:val="007878D8"/>
    <w:rsid w:val="007901A0"/>
    <w:rsid w:val="00790AEE"/>
    <w:rsid w:val="0079105E"/>
    <w:rsid w:val="0079239E"/>
    <w:rsid w:val="0079346C"/>
    <w:rsid w:val="00794689"/>
    <w:rsid w:val="0079569A"/>
    <w:rsid w:val="00796F16"/>
    <w:rsid w:val="007A0AC5"/>
    <w:rsid w:val="007A1D7C"/>
    <w:rsid w:val="007A4222"/>
    <w:rsid w:val="007A739F"/>
    <w:rsid w:val="007A796E"/>
    <w:rsid w:val="007B1B68"/>
    <w:rsid w:val="007B3633"/>
    <w:rsid w:val="007B3D65"/>
    <w:rsid w:val="007B4607"/>
    <w:rsid w:val="007B5030"/>
    <w:rsid w:val="007B5C77"/>
    <w:rsid w:val="007B5EC6"/>
    <w:rsid w:val="007B6DF5"/>
    <w:rsid w:val="007B7308"/>
    <w:rsid w:val="007C0960"/>
    <w:rsid w:val="007C0EC1"/>
    <w:rsid w:val="007C4714"/>
    <w:rsid w:val="007C6CB1"/>
    <w:rsid w:val="007C6FE1"/>
    <w:rsid w:val="007C7796"/>
    <w:rsid w:val="007D0176"/>
    <w:rsid w:val="007D132B"/>
    <w:rsid w:val="007D2B3B"/>
    <w:rsid w:val="007D6930"/>
    <w:rsid w:val="007E3FAE"/>
    <w:rsid w:val="007E6E48"/>
    <w:rsid w:val="007F04C2"/>
    <w:rsid w:val="007F1BAD"/>
    <w:rsid w:val="007F1C1F"/>
    <w:rsid w:val="007F2432"/>
    <w:rsid w:val="007F2496"/>
    <w:rsid w:val="007F2C2D"/>
    <w:rsid w:val="007F2DBE"/>
    <w:rsid w:val="007F2E73"/>
    <w:rsid w:val="007F3799"/>
    <w:rsid w:val="007F4065"/>
    <w:rsid w:val="007F4604"/>
    <w:rsid w:val="007F7BC3"/>
    <w:rsid w:val="0080056C"/>
    <w:rsid w:val="00800AC5"/>
    <w:rsid w:val="008015B8"/>
    <w:rsid w:val="00801A33"/>
    <w:rsid w:val="00801C65"/>
    <w:rsid w:val="008034A2"/>
    <w:rsid w:val="00803EEB"/>
    <w:rsid w:val="00805355"/>
    <w:rsid w:val="00805F02"/>
    <w:rsid w:val="00810006"/>
    <w:rsid w:val="008111B6"/>
    <w:rsid w:val="0081421D"/>
    <w:rsid w:val="00814C04"/>
    <w:rsid w:val="00815BCF"/>
    <w:rsid w:val="00815D46"/>
    <w:rsid w:val="00816127"/>
    <w:rsid w:val="0081759E"/>
    <w:rsid w:val="00820F76"/>
    <w:rsid w:val="0082293D"/>
    <w:rsid w:val="00823BF2"/>
    <w:rsid w:val="0082505F"/>
    <w:rsid w:val="00825CE7"/>
    <w:rsid w:val="00826000"/>
    <w:rsid w:val="008273E4"/>
    <w:rsid w:val="00827484"/>
    <w:rsid w:val="008279AA"/>
    <w:rsid w:val="00827A8A"/>
    <w:rsid w:val="008313B5"/>
    <w:rsid w:val="00831647"/>
    <w:rsid w:val="008320C0"/>
    <w:rsid w:val="008329E6"/>
    <w:rsid w:val="00832B3C"/>
    <w:rsid w:val="0083414B"/>
    <w:rsid w:val="00835329"/>
    <w:rsid w:val="0083545B"/>
    <w:rsid w:val="0083560A"/>
    <w:rsid w:val="008357EF"/>
    <w:rsid w:val="00836214"/>
    <w:rsid w:val="00836478"/>
    <w:rsid w:val="00836742"/>
    <w:rsid w:val="0083693A"/>
    <w:rsid w:val="00836B30"/>
    <w:rsid w:val="0084068F"/>
    <w:rsid w:val="0084097D"/>
    <w:rsid w:val="00841662"/>
    <w:rsid w:val="00841E1F"/>
    <w:rsid w:val="008433DD"/>
    <w:rsid w:val="00843B8C"/>
    <w:rsid w:val="00843E0E"/>
    <w:rsid w:val="00850B2B"/>
    <w:rsid w:val="008515C9"/>
    <w:rsid w:val="00851AB6"/>
    <w:rsid w:val="00852DF0"/>
    <w:rsid w:val="008562C5"/>
    <w:rsid w:val="00856D43"/>
    <w:rsid w:val="00862701"/>
    <w:rsid w:val="00865D74"/>
    <w:rsid w:val="00866C1A"/>
    <w:rsid w:val="00866EED"/>
    <w:rsid w:val="0086763A"/>
    <w:rsid w:val="008703E1"/>
    <w:rsid w:val="00872F1D"/>
    <w:rsid w:val="008774B6"/>
    <w:rsid w:val="008802FE"/>
    <w:rsid w:val="00881B28"/>
    <w:rsid w:val="0088542A"/>
    <w:rsid w:val="00885AF1"/>
    <w:rsid w:val="0089093A"/>
    <w:rsid w:val="00891777"/>
    <w:rsid w:val="00892C98"/>
    <w:rsid w:val="00895A21"/>
    <w:rsid w:val="00896EE7"/>
    <w:rsid w:val="00896F4B"/>
    <w:rsid w:val="008A0F3E"/>
    <w:rsid w:val="008A1A67"/>
    <w:rsid w:val="008A1B4C"/>
    <w:rsid w:val="008A3BFE"/>
    <w:rsid w:val="008A50CB"/>
    <w:rsid w:val="008A6C0E"/>
    <w:rsid w:val="008A7DDD"/>
    <w:rsid w:val="008B0406"/>
    <w:rsid w:val="008B3640"/>
    <w:rsid w:val="008B38C1"/>
    <w:rsid w:val="008B3D2E"/>
    <w:rsid w:val="008B4A2A"/>
    <w:rsid w:val="008B5402"/>
    <w:rsid w:val="008B5DA6"/>
    <w:rsid w:val="008B72E9"/>
    <w:rsid w:val="008C0D13"/>
    <w:rsid w:val="008C45D0"/>
    <w:rsid w:val="008C4C5E"/>
    <w:rsid w:val="008C57E8"/>
    <w:rsid w:val="008C7162"/>
    <w:rsid w:val="008D1DA0"/>
    <w:rsid w:val="008D4128"/>
    <w:rsid w:val="008D541D"/>
    <w:rsid w:val="008D5848"/>
    <w:rsid w:val="008D5CF8"/>
    <w:rsid w:val="008D5EB2"/>
    <w:rsid w:val="008D6607"/>
    <w:rsid w:val="008D6DD0"/>
    <w:rsid w:val="008D7157"/>
    <w:rsid w:val="008E0027"/>
    <w:rsid w:val="008E055B"/>
    <w:rsid w:val="008E0975"/>
    <w:rsid w:val="008E0C65"/>
    <w:rsid w:val="008E0F41"/>
    <w:rsid w:val="008E1E88"/>
    <w:rsid w:val="008E21A9"/>
    <w:rsid w:val="008E28F7"/>
    <w:rsid w:val="008E3110"/>
    <w:rsid w:val="008E5DA0"/>
    <w:rsid w:val="008E77A4"/>
    <w:rsid w:val="008E7860"/>
    <w:rsid w:val="008F0ED2"/>
    <w:rsid w:val="008F22D3"/>
    <w:rsid w:val="008F3828"/>
    <w:rsid w:val="008F3D5F"/>
    <w:rsid w:val="00902918"/>
    <w:rsid w:val="00902BD1"/>
    <w:rsid w:val="00903705"/>
    <w:rsid w:val="00903CAD"/>
    <w:rsid w:val="00913BF1"/>
    <w:rsid w:val="00914336"/>
    <w:rsid w:val="009206FF"/>
    <w:rsid w:val="00922E9E"/>
    <w:rsid w:val="00923A84"/>
    <w:rsid w:val="00923F2E"/>
    <w:rsid w:val="009240F1"/>
    <w:rsid w:val="0092448D"/>
    <w:rsid w:val="0092531B"/>
    <w:rsid w:val="00925667"/>
    <w:rsid w:val="00927D00"/>
    <w:rsid w:val="00932B58"/>
    <w:rsid w:val="00932C74"/>
    <w:rsid w:val="00935965"/>
    <w:rsid w:val="00935F67"/>
    <w:rsid w:val="00936C19"/>
    <w:rsid w:val="00941CBF"/>
    <w:rsid w:val="00941EFD"/>
    <w:rsid w:val="00942D45"/>
    <w:rsid w:val="00953FE0"/>
    <w:rsid w:val="00960BD6"/>
    <w:rsid w:val="00960CD8"/>
    <w:rsid w:val="00962B9A"/>
    <w:rsid w:val="0096475E"/>
    <w:rsid w:val="00964B2C"/>
    <w:rsid w:val="009651B3"/>
    <w:rsid w:val="0096603E"/>
    <w:rsid w:val="009675B5"/>
    <w:rsid w:val="009701C9"/>
    <w:rsid w:val="00970636"/>
    <w:rsid w:val="00970B32"/>
    <w:rsid w:val="009710AD"/>
    <w:rsid w:val="00971419"/>
    <w:rsid w:val="00972CE2"/>
    <w:rsid w:val="00973AB3"/>
    <w:rsid w:val="00974B9C"/>
    <w:rsid w:val="00975416"/>
    <w:rsid w:val="0097582F"/>
    <w:rsid w:val="00976CBC"/>
    <w:rsid w:val="00977155"/>
    <w:rsid w:val="00981612"/>
    <w:rsid w:val="00984A77"/>
    <w:rsid w:val="00986522"/>
    <w:rsid w:val="00986D4B"/>
    <w:rsid w:val="0099017F"/>
    <w:rsid w:val="00994175"/>
    <w:rsid w:val="00995E7E"/>
    <w:rsid w:val="00997019"/>
    <w:rsid w:val="0099775C"/>
    <w:rsid w:val="009A1644"/>
    <w:rsid w:val="009A1893"/>
    <w:rsid w:val="009A1DD7"/>
    <w:rsid w:val="009A210E"/>
    <w:rsid w:val="009A57FB"/>
    <w:rsid w:val="009A65F6"/>
    <w:rsid w:val="009A68D9"/>
    <w:rsid w:val="009B0084"/>
    <w:rsid w:val="009B037F"/>
    <w:rsid w:val="009B05C3"/>
    <w:rsid w:val="009B115B"/>
    <w:rsid w:val="009B1E0F"/>
    <w:rsid w:val="009B2592"/>
    <w:rsid w:val="009B3199"/>
    <w:rsid w:val="009B3456"/>
    <w:rsid w:val="009B3984"/>
    <w:rsid w:val="009B5AE5"/>
    <w:rsid w:val="009B5E44"/>
    <w:rsid w:val="009B7FB3"/>
    <w:rsid w:val="009C1C3D"/>
    <w:rsid w:val="009C29DE"/>
    <w:rsid w:val="009C7613"/>
    <w:rsid w:val="009D02D6"/>
    <w:rsid w:val="009D1A6A"/>
    <w:rsid w:val="009D1E75"/>
    <w:rsid w:val="009D24C5"/>
    <w:rsid w:val="009D2F14"/>
    <w:rsid w:val="009D3175"/>
    <w:rsid w:val="009D3B67"/>
    <w:rsid w:val="009D4725"/>
    <w:rsid w:val="009D4D71"/>
    <w:rsid w:val="009D618F"/>
    <w:rsid w:val="009D6504"/>
    <w:rsid w:val="009D7736"/>
    <w:rsid w:val="009E05B4"/>
    <w:rsid w:val="009E0874"/>
    <w:rsid w:val="009E0926"/>
    <w:rsid w:val="009E0E1C"/>
    <w:rsid w:val="009E2F6B"/>
    <w:rsid w:val="009E2FFE"/>
    <w:rsid w:val="009E3D05"/>
    <w:rsid w:val="009E67AD"/>
    <w:rsid w:val="009F096B"/>
    <w:rsid w:val="009F2D81"/>
    <w:rsid w:val="009F76AA"/>
    <w:rsid w:val="00A00872"/>
    <w:rsid w:val="00A01747"/>
    <w:rsid w:val="00A06BAD"/>
    <w:rsid w:val="00A07CEB"/>
    <w:rsid w:val="00A10FEF"/>
    <w:rsid w:val="00A13328"/>
    <w:rsid w:val="00A13997"/>
    <w:rsid w:val="00A14A8A"/>
    <w:rsid w:val="00A15C36"/>
    <w:rsid w:val="00A16032"/>
    <w:rsid w:val="00A1658A"/>
    <w:rsid w:val="00A1675F"/>
    <w:rsid w:val="00A16EF0"/>
    <w:rsid w:val="00A17689"/>
    <w:rsid w:val="00A17AEB"/>
    <w:rsid w:val="00A2250A"/>
    <w:rsid w:val="00A23408"/>
    <w:rsid w:val="00A23CFB"/>
    <w:rsid w:val="00A27573"/>
    <w:rsid w:val="00A2791C"/>
    <w:rsid w:val="00A3321C"/>
    <w:rsid w:val="00A33326"/>
    <w:rsid w:val="00A333EA"/>
    <w:rsid w:val="00A357E0"/>
    <w:rsid w:val="00A35BE5"/>
    <w:rsid w:val="00A37209"/>
    <w:rsid w:val="00A37F17"/>
    <w:rsid w:val="00A40A33"/>
    <w:rsid w:val="00A41FEE"/>
    <w:rsid w:val="00A42970"/>
    <w:rsid w:val="00A43099"/>
    <w:rsid w:val="00A44ACE"/>
    <w:rsid w:val="00A4501A"/>
    <w:rsid w:val="00A45EC4"/>
    <w:rsid w:val="00A4612E"/>
    <w:rsid w:val="00A4665E"/>
    <w:rsid w:val="00A46BFE"/>
    <w:rsid w:val="00A51DA2"/>
    <w:rsid w:val="00A535DB"/>
    <w:rsid w:val="00A53C5F"/>
    <w:rsid w:val="00A563EB"/>
    <w:rsid w:val="00A563FB"/>
    <w:rsid w:val="00A60125"/>
    <w:rsid w:val="00A61FF4"/>
    <w:rsid w:val="00A63806"/>
    <w:rsid w:val="00A63A64"/>
    <w:rsid w:val="00A6411B"/>
    <w:rsid w:val="00A65840"/>
    <w:rsid w:val="00A660DB"/>
    <w:rsid w:val="00A729AB"/>
    <w:rsid w:val="00A731AD"/>
    <w:rsid w:val="00A73E3A"/>
    <w:rsid w:val="00A80A56"/>
    <w:rsid w:val="00A823BA"/>
    <w:rsid w:val="00A82C4F"/>
    <w:rsid w:val="00A84EB1"/>
    <w:rsid w:val="00A85086"/>
    <w:rsid w:val="00A8779B"/>
    <w:rsid w:val="00A87E86"/>
    <w:rsid w:val="00A90F4A"/>
    <w:rsid w:val="00A91462"/>
    <w:rsid w:val="00A94194"/>
    <w:rsid w:val="00A9449A"/>
    <w:rsid w:val="00A94C88"/>
    <w:rsid w:val="00A975A7"/>
    <w:rsid w:val="00AA0F2D"/>
    <w:rsid w:val="00AA16A6"/>
    <w:rsid w:val="00AA25C8"/>
    <w:rsid w:val="00AA7230"/>
    <w:rsid w:val="00AA7C58"/>
    <w:rsid w:val="00AA7C8B"/>
    <w:rsid w:val="00AB053F"/>
    <w:rsid w:val="00AB218E"/>
    <w:rsid w:val="00AB3583"/>
    <w:rsid w:val="00AB42CE"/>
    <w:rsid w:val="00AB4BB1"/>
    <w:rsid w:val="00AB5C4D"/>
    <w:rsid w:val="00AC2C7A"/>
    <w:rsid w:val="00AC6D15"/>
    <w:rsid w:val="00AC7982"/>
    <w:rsid w:val="00AC7AB7"/>
    <w:rsid w:val="00AD14FA"/>
    <w:rsid w:val="00AD15CF"/>
    <w:rsid w:val="00AD2811"/>
    <w:rsid w:val="00AD4648"/>
    <w:rsid w:val="00AE1680"/>
    <w:rsid w:val="00AE1B27"/>
    <w:rsid w:val="00AE35C1"/>
    <w:rsid w:val="00AE4A83"/>
    <w:rsid w:val="00AE7B10"/>
    <w:rsid w:val="00AE7F00"/>
    <w:rsid w:val="00AF0268"/>
    <w:rsid w:val="00AF08E8"/>
    <w:rsid w:val="00AF1124"/>
    <w:rsid w:val="00AF1521"/>
    <w:rsid w:val="00AF1589"/>
    <w:rsid w:val="00AF17CF"/>
    <w:rsid w:val="00AF2407"/>
    <w:rsid w:val="00AF2DB9"/>
    <w:rsid w:val="00AF3B8E"/>
    <w:rsid w:val="00AF3D19"/>
    <w:rsid w:val="00AF4049"/>
    <w:rsid w:val="00AF4A9B"/>
    <w:rsid w:val="00AF59E6"/>
    <w:rsid w:val="00AF7461"/>
    <w:rsid w:val="00AF7A6C"/>
    <w:rsid w:val="00AF7B96"/>
    <w:rsid w:val="00B015A7"/>
    <w:rsid w:val="00B05014"/>
    <w:rsid w:val="00B05DE0"/>
    <w:rsid w:val="00B077D0"/>
    <w:rsid w:val="00B108EE"/>
    <w:rsid w:val="00B10A1B"/>
    <w:rsid w:val="00B11418"/>
    <w:rsid w:val="00B14975"/>
    <w:rsid w:val="00B165E7"/>
    <w:rsid w:val="00B1667D"/>
    <w:rsid w:val="00B16ACA"/>
    <w:rsid w:val="00B17E25"/>
    <w:rsid w:val="00B20CED"/>
    <w:rsid w:val="00B2212E"/>
    <w:rsid w:val="00B22EB7"/>
    <w:rsid w:val="00B231D4"/>
    <w:rsid w:val="00B23CB6"/>
    <w:rsid w:val="00B242B3"/>
    <w:rsid w:val="00B2756A"/>
    <w:rsid w:val="00B27D88"/>
    <w:rsid w:val="00B301B7"/>
    <w:rsid w:val="00B30B99"/>
    <w:rsid w:val="00B31CA1"/>
    <w:rsid w:val="00B32645"/>
    <w:rsid w:val="00B3473F"/>
    <w:rsid w:val="00B34B60"/>
    <w:rsid w:val="00B36647"/>
    <w:rsid w:val="00B37265"/>
    <w:rsid w:val="00B41809"/>
    <w:rsid w:val="00B429EF"/>
    <w:rsid w:val="00B43A4E"/>
    <w:rsid w:val="00B45DB6"/>
    <w:rsid w:val="00B468AC"/>
    <w:rsid w:val="00B53864"/>
    <w:rsid w:val="00B55578"/>
    <w:rsid w:val="00B57021"/>
    <w:rsid w:val="00B611F5"/>
    <w:rsid w:val="00B638CC"/>
    <w:rsid w:val="00B6454C"/>
    <w:rsid w:val="00B64B8F"/>
    <w:rsid w:val="00B65471"/>
    <w:rsid w:val="00B66236"/>
    <w:rsid w:val="00B66522"/>
    <w:rsid w:val="00B666B0"/>
    <w:rsid w:val="00B66C1B"/>
    <w:rsid w:val="00B67338"/>
    <w:rsid w:val="00B7075E"/>
    <w:rsid w:val="00B710EA"/>
    <w:rsid w:val="00B711FE"/>
    <w:rsid w:val="00B71A0A"/>
    <w:rsid w:val="00B721BB"/>
    <w:rsid w:val="00B725D0"/>
    <w:rsid w:val="00B7517A"/>
    <w:rsid w:val="00B7568D"/>
    <w:rsid w:val="00B7726D"/>
    <w:rsid w:val="00B818CD"/>
    <w:rsid w:val="00B84322"/>
    <w:rsid w:val="00B85BE0"/>
    <w:rsid w:val="00B873BE"/>
    <w:rsid w:val="00B876F8"/>
    <w:rsid w:val="00B8782C"/>
    <w:rsid w:val="00B9119D"/>
    <w:rsid w:val="00B91C44"/>
    <w:rsid w:val="00B92EB9"/>
    <w:rsid w:val="00B92F0A"/>
    <w:rsid w:val="00B94BFD"/>
    <w:rsid w:val="00BA02FD"/>
    <w:rsid w:val="00BA0ECC"/>
    <w:rsid w:val="00BA1001"/>
    <w:rsid w:val="00BB373E"/>
    <w:rsid w:val="00BB48C8"/>
    <w:rsid w:val="00BB66FA"/>
    <w:rsid w:val="00BB7B78"/>
    <w:rsid w:val="00BC0A3E"/>
    <w:rsid w:val="00BC134D"/>
    <w:rsid w:val="00BC1B70"/>
    <w:rsid w:val="00BC2BBC"/>
    <w:rsid w:val="00BC53CC"/>
    <w:rsid w:val="00BC69F9"/>
    <w:rsid w:val="00BC729C"/>
    <w:rsid w:val="00BC744D"/>
    <w:rsid w:val="00BD1CFA"/>
    <w:rsid w:val="00BD2216"/>
    <w:rsid w:val="00BD23FE"/>
    <w:rsid w:val="00BD2CEF"/>
    <w:rsid w:val="00BD374F"/>
    <w:rsid w:val="00BD4803"/>
    <w:rsid w:val="00BD4E86"/>
    <w:rsid w:val="00BE41B7"/>
    <w:rsid w:val="00BE69BE"/>
    <w:rsid w:val="00BE6F86"/>
    <w:rsid w:val="00BE7482"/>
    <w:rsid w:val="00BF082C"/>
    <w:rsid w:val="00BF1DA7"/>
    <w:rsid w:val="00BF3F08"/>
    <w:rsid w:val="00BF4123"/>
    <w:rsid w:val="00BF43BB"/>
    <w:rsid w:val="00BF54AF"/>
    <w:rsid w:val="00BF7157"/>
    <w:rsid w:val="00BF7A37"/>
    <w:rsid w:val="00C00105"/>
    <w:rsid w:val="00C0344D"/>
    <w:rsid w:val="00C0370D"/>
    <w:rsid w:val="00C04F22"/>
    <w:rsid w:val="00C05BA4"/>
    <w:rsid w:val="00C05C2D"/>
    <w:rsid w:val="00C067D3"/>
    <w:rsid w:val="00C07AEC"/>
    <w:rsid w:val="00C10244"/>
    <w:rsid w:val="00C10E23"/>
    <w:rsid w:val="00C11366"/>
    <w:rsid w:val="00C117EE"/>
    <w:rsid w:val="00C127BE"/>
    <w:rsid w:val="00C12A98"/>
    <w:rsid w:val="00C13E81"/>
    <w:rsid w:val="00C154F1"/>
    <w:rsid w:val="00C167B4"/>
    <w:rsid w:val="00C1680D"/>
    <w:rsid w:val="00C16935"/>
    <w:rsid w:val="00C1796F"/>
    <w:rsid w:val="00C179B2"/>
    <w:rsid w:val="00C20BC7"/>
    <w:rsid w:val="00C22477"/>
    <w:rsid w:val="00C22BB7"/>
    <w:rsid w:val="00C22C2D"/>
    <w:rsid w:val="00C24304"/>
    <w:rsid w:val="00C25A06"/>
    <w:rsid w:val="00C26538"/>
    <w:rsid w:val="00C26AB0"/>
    <w:rsid w:val="00C2764D"/>
    <w:rsid w:val="00C30A58"/>
    <w:rsid w:val="00C30B1A"/>
    <w:rsid w:val="00C30D7D"/>
    <w:rsid w:val="00C31C61"/>
    <w:rsid w:val="00C33495"/>
    <w:rsid w:val="00C34A7B"/>
    <w:rsid w:val="00C41642"/>
    <w:rsid w:val="00C41687"/>
    <w:rsid w:val="00C430D2"/>
    <w:rsid w:val="00C438C7"/>
    <w:rsid w:val="00C449A0"/>
    <w:rsid w:val="00C4587F"/>
    <w:rsid w:val="00C46D22"/>
    <w:rsid w:val="00C47EB6"/>
    <w:rsid w:val="00C511A3"/>
    <w:rsid w:val="00C552F9"/>
    <w:rsid w:val="00C605E0"/>
    <w:rsid w:val="00C60752"/>
    <w:rsid w:val="00C60D1D"/>
    <w:rsid w:val="00C6143D"/>
    <w:rsid w:val="00C628F4"/>
    <w:rsid w:val="00C63134"/>
    <w:rsid w:val="00C644A0"/>
    <w:rsid w:val="00C6482E"/>
    <w:rsid w:val="00C70A82"/>
    <w:rsid w:val="00C7140F"/>
    <w:rsid w:val="00C72229"/>
    <w:rsid w:val="00C7462C"/>
    <w:rsid w:val="00C77DAE"/>
    <w:rsid w:val="00C80B3B"/>
    <w:rsid w:val="00C82317"/>
    <w:rsid w:val="00C82B32"/>
    <w:rsid w:val="00C83083"/>
    <w:rsid w:val="00C84EE1"/>
    <w:rsid w:val="00C86C48"/>
    <w:rsid w:val="00C9146B"/>
    <w:rsid w:val="00C91EB6"/>
    <w:rsid w:val="00C9341D"/>
    <w:rsid w:val="00C93FA4"/>
    <w:rsid w:val="00C95182"/>
    <w:rsid w:val="00C954B5"/>
    <w:rsid w:val="00C974BD"/>
    <w:rsid w:val="00C97F9E"/>
    <w:rsid w:val="00CA0F89"/>
    <w:rsid w:val="00CA29F2"/>
    <w:rsid w:val="00CA415A"/>
    <w:rsid w:val="00CA458F"/>
    <w:rsid w:val="00CA491E"/>
    <w:rsid w:val="00CA6437"/>
    <w:rsid w:val="00CA665C"/>
    <w:rsid w:val="00CA6AB8"/>
    <w:rsid w:val="00CA6CD8"/>
    <w:rsid w:val="00CB2331"/>
    <w:rsid w:val="00CB4B4C"/>
    <w:rsid w:val="00CB71F8"/>
    <w:rsid w:val="00CC0209"/>
    <w:rsid w:val="00CC2847"/>
    <w:rsid w:val="00CC56A0"/>
    <w:rsid w:val="00CC5944"/>
    <w:rsid w:val="00CC745E"/>
    <w:rsid w:val="00CD22BF"/>
    <w:rsid w:val="00CD2CD6"/>
    <w:rsid w:val="00CD4B54"/>
    <w:rsid w:val="00CD4C74"/>
    <w:rsid w:val="00CD66E0"/>
    <w:rsid w:val="00CE16AD"/>
    <w:rsid w:val="00CE24A4"/>
    <w:rsid w:val="00CE2959"/>
    <w:rsid w:val="00CE2C96"/>
    <w:rsid w:val="00CE4BE4"/>
    <w:rsid w:val="00CE6719"/>
    <w:rsid w:val="00CE7680"/>
    <w:rsid w:val="00CF0092"/>
    <w:rsid w:val="00CF1C97"/>
    <w:rsid w:val="00CF23BA"/>
    <w:rsid w:val="00CF4041"/>
    <w:rsid w:val="00CF4FBD"/>
    <w:rsid w:val="00CF56A9"/>
    <w:rsid w:val="00CF61ED"/>
    <w:rsid w:val="00D000FF"/>
    <w:rsid w:val="00D0033B"/>
    <w:rsid w:val="00D00A35"/>
    <w:rsid w:val="00D00FD7"/>
    <w:rsid w:val="00D03B2B"/>
    <w:rsid w:val="00D0641B"/>
    <w:rsid w:val="00D06C98"/>
    <w:rsid w:val="00D06EA4"/>
    <w:rsid w:val="00D07582"/>
    <w:rsid w:val="00D10C9C"/>
    <w:rsid w:val="00D1202A"/>
    <w:rsid w:val="00D1349E"/>
    <w:rsid w:val="00D14073"/>
    <w:rsid w:val="00D15759"/>
    <w:rsid w:val="00D16A46"/>
    <w:rsid w:val="00D25166"/>
    <w:rsid w:val="00D26E8F"/>
    <w:rsid w:val="00D27452"/>
    <w:rsid w:val="00D27B9A"/>
    <w:rsid w:val="00D30A8C"/>
    <w:rsid w:val="00D335D0"/>
    <w:rsid w:val="00D34EC7"/>
    <w:rsid w:val="00D352E5"/>
    <w:rsid w:val="00D3587B"/>
    <w:rsid w:val="00D371C8"/>
    <w:rsid w:val="00D40B5B"/>
    <w:rsid w:val="00D44EBD"/>
    <w:rsid w:val="00D47307"/>
    <w:rsid w:val="00D500C3"/>
    <w:rsid w:val="00D513DD"/>
    <w:rsid w:val="00D51DA3"/>
    <w:rsid w:val="00D52528"/>
    <w:rsid w:val="00D538E3"/>
    <w:rsid w:val="00D53A6E"/>
    <w:rsid w:val="00D611C6"/>
    <w:rsid w:val="00D646FC"/>
    <w:rsid w:val="00D65AC0"/>
    <w:rsid w:val="00D6796C"/>
    <w:rsid w:val="00D71866"/>
    <w:rsid w:val="00D72896"/>
    <w:rsid w:val="00D73655"/>
    <w:rsid w:val="00D740A5"/>
    <w:rsid w:val="00D74DF1"/>
    <w:rsid w:val="00D7658D"/>
    <w:rsid w:val="00D76E61"/>
    <w:rsid w:val="00D8058C"/>
    <w:rsid w:val="00D80F41"/>
    <w:rsid w:val="00D8380E"/>
    <w:rsid w:val="00D8396D"/>
    <w:rsid w:val="00D83A9D"/>
    <w:rsid w:val="00D8461C"/>
    <w:rsid w:val="00D8477B"/>
    <w:rsid w:val="00D86414"/>
    <w:rsid w:val="00D8747D"/>
    <w:rsid w:val="00D8788F"/>
    <w:rsid w:val="00D91511"/>
    <w:rsid w:val="00D91763"/>
    <w:rsid w:val="00D92219"/>
    <w:rsid w:val="00D92DCD"/>
    <w:rsid w:val="00D93113"/>
    <w:rsid w:val="00D954A1"/>
    <w:rsid w:val="00D957DB"/>
    <w:rsid w:val="00D95CBF"/>
    <w:rsid w:val="00DA063A"/>
    <w:rsid w:val="00DA45D1"/>
    <w:rsid w:val="00DA560F"/>
    <w:rsid w:val="00DA6C95"/>
    <w:rsid w:val="00DB24B2"/>
    <w:rsid w:val="00DB5600"/>
    <w:rsid w:val="00DB57C7"/>
    <w:rsid w:val="00DB5D81"/>
    <w:rsid w:val="00DB63CE"/>
    <w:rsid w:val="00DB674C"/>
    <w:rsid w:val="00DC0A81"/>
    <w:rsid w:val="00DC0FB0"/>
    <w:rsid w:val="00DC2D7F"/>
    <w:rsid w:val="00DC651C"/>
    <w:rsid w:val="00DC76CF"/>
    <w:rsid w:val="00DD05E2"/>
    <w:rsid w:val="00DD07B1"/>
    <w:rsid w:val="00DD0CF0"/>
    <w:rsid w:val="00DD1EC4"/>
    <w:rsid w:val="00DD272F"/>
    <w:rsid w:val="00DD492F"/>
    <w:rsid w:val="00DD4FA5"/>
    <w:rsid w:val="00DD59AA"/>
    <w:rsid w:val="00DD5A10"/>
    <w:rsid w:val="00DD5C36"/>
    <w:rsid w:val="00DD6533"/>
    <w:rsid w:val="00DD74D2"/>
    <w:rsid w:val="00DD765C"/>
    <w:rsid w:val="00DE0717"/>
    <w:rsid w:val="00DE1764"/>
    <w:rsid w:val="00DE1CA9"/>
    <w:rsid w:val="00DE4BD1"/>
    <w:rsid w:val="00DE551F"/>
    <w:rsid w:val="00DE623B"/>
    <w:rsid w:val="00DE74E0"/>
    <w:rsid w:val="00DE7FA3"/>
    <w:rsid w:val="00DF0321"/>
    <w:rsid w:val="00DF0E83"/>
    <w:rsid w:val="00DF2FE1"/>
    <w:rsid w:val="00DF39E3"/>
    <w:rsid w:val="00DF4123"/>
    <w:rsid w:val="00E001CF"/>
    <w:rsid w:val="00E04260"/>
    <w:rsid w:val="00E07665"/>
    <w:rsid w:val="00E111F4"/>
    <w:rsid w:val="00E13BC9"/>
    <w:rsid w:val="00E145CB"/>
    <w:rsid w:val="00E15C3F"/>
    <w:rsid w:val="00E15E7E"/>
    <w:rsid w:val="00E1665E"/>
    <w:rsid w:val="00E1722F"/>
    <w:rsid w:val="00E219CA"/>
    <w:rsid w:val="00E2486D"/>
    <w:rsid w:val="00E25468"/>
    <w:rsid w:val="00E25ADD"/>
    <w:rsid w:val="00E30499"/>
    <w:rsid w:val="00E328BA"/>
    <w:rsid w:val="00E35AED"/>
    <w:rsid w:val="00E35F97"/>
    <w:rsid w:val="00E36847"/>
    <w:rsid w:val="00E40DFA"/>
    <w:rsid w:val="00E41227"/>
    <w:rsid w:val="00E41DAE"/>
    <w:rsid w:val="00E43114"/>
    <w:rsid w:val="00E44750"/>
    <w:rsid w:val="00E44769"/>
    <w:rsid w:val="00E456AB"/>
    <w:rsid w:val="00E529AB"/>
    <w:rsid w:val="00E55949"/>
    <w:rsid w:val="00E559C3"/>
    <w:rsid w:val="00E57F99"/>
    <w:rsid w:val="00E6248E"/>
    <w:rsid w:val="00E62833"/>
    <w:rsid w:val="00E62B71"/>
    <w:rsid w:val="00E651B3"/>
    <w:rsid w:val="00E656B1"/>
    <w:rsid w:val="00E6573A"/>
    <w:rsid w:val="00E66258"/>
    <w:rsid w:val="00E67473"/>
    <w:rsid w:val="00E676F9"/>
    <w:rsid w:val="00E70933"/>
    <w:rsid w:val="00E717F2"/>
    <w:rsid w:val="00E71A01"/>
    <w:rsid w:val="00E72560"/>
    <w:rsid w:val="00E73905"/>
    <w:rsid w:val="00E73EC0"/>
    <w:rsid w:val="00E74073"/>
    <w:rsid w:val="00E74218"/>
    <w:rsid w:val="00E74DB2"/>
    <w:rsid w:val="00E75C4D"/>
    <w:rsid w:val="00E75CC6"/>
    <w:rsid w:val="00E76164"/>
    <w:rsid w:val="00E77729"/>
    <w:rsid w:val="00E80349"/>
    <w:rsid w:val="00E80485"/>
    <w:rsid w:val="00E8064E"/>
    <w:rsid w:val="00E828F2"/>
    <w:rsid w:val="00E83761"/>
    <w:rsid w:val="00E87764"/>
    <w:rsid w:val="00E925E4"/>
    <w:rsid w:val="00E9320A"/>
    <w:rsid w:val="00E9329E"/>
    <w:rsid w:val="00E94145"/>
    <w:rsid w:val="00E9416C"/>
    <w:rsid w:val="00E948B5"/>
    <w:rsid w:val="00E94A67"/>
    <w:rsid w:val="00E94D36"/>
    <w:rsid w:val="00E951D0"/>
    <w:rsid w:val="00E973D1"/>
    <w:rsid w:val="00EA1607"/>
    <w:rsid w:val="00EA2FFE"/>
    <w:rsid w:val="00EA4348"/>
    <w:rsid w:val="00EA4EBA"/>
    <w:rsid w:val="00EA6C1C"/>
    <w:rsid w:val="00EB174B"/>
    <w:rsid w:val="00EB210D"/>
    <w:rsid w:val="00EB33F5"/>
    <w:rsid w:val="00EB6BD3"/>
    <w:rsid w:val="00EC277C"/>
    <w:rsid w:val="00EC4C47"/>
    <w:rsid w:val="00EC5219"/>
    <w:rsid w:val="00EC5436"/>
    <w:rsid w:val="00EC60CD"/>
    <w:rsid w:val="00ED01C3"/>
    <w:rsid w:val="00ED18CD"/>
    <w:rsid w:val="00ED4153"/>
    <w:rsid w:val="00ED42DD"/>
    <w:rsid w:val="00ED7601"/>
    <w:rsid w:val="00ED777F"/>
    <w:rsid w:val="00EE2E5F"/>
    <w:rsid w:val="00EE2F75"/>
    <w:rsid w:val="00EE4504"/>
    <w:rsid w:val="00EE491F"/>
    <w:rsid w:val="00EE51A4"/>
    <w:rsid w:val="00EE5908"/>
    <w:rsid w:val="00EE63A3"/>
    <w:rsid w:val="00EE789B"/>
    <w:rsid w:val="00EF0745"/>
    <w:rsid w:val="00EF11B3"/>
    <w:rsid w:val="00EF11F6"/>
    <w:rsid w:val="00EF1780"/>
    <w:rsid w:val="00EF4C28"/>
    <w:rsid w:val="00F02EF6"/>
    <w:rsid w:val="00F057FF"/>
    <w:rsid w:val="00F05E90"/>
    <w:rsid w:val="00F06DAB"/>
    <w:rsid w:val="00F10243"/>
    <w:rsid w:val="00F158AE"/>
    <w:rsid w:val="00F17528"/>
    <w:rsid w:val="00F17B95"/>
    <w:rsid w:val="00F20594"/>
    <w:rsid w:val="00F20829"/>
    <w:rsid w:val="00F20A78"/>
    <w:rsid w:val="00F21005"/>
    <w:rsid w:val="00F21CE3"/>
    <w:rsid w:val="00F22D25"/>
    <w:rsid w:val="00F25119"/>
    <w:rsid w:val="00F25F15"/>
    <w:rsid w:val="00F265D3"/>
    <w:rsid w:val="00F273EF"/>
    <w:rsid w:val="00F316FA"/>
    <w:rsid w:val="00F3547E"/>
    <w:rsid w:val="00F3707C"/>
    <w:rsid w:val="00F4077C"/>
    <w:rsid w:val="00F411BE"/>
    <w:rsid w:val="00F45471"/>
    <w:rsid w:val="00F466C3"/>
    <w:rsid w:val="00F47143"/>
    <w:rsid w:val="00F51A25"/>
    <w:rsid w:val="00F54505"/>
    <w:rsid w:val="00F5478F"/>
    <w:rsid w:val="00F552C7"/>
    <w:rsid w:val="00F5535B"/>
    <w:rsid w:val="00F55945"/>
    <w:rsid w:val="00F571CF"/>
    <w:rsid w:val="00F57A95"/>
    <w:rsid w:val="00F57B50"/>
    <w:rsid w:val="00F609B4"/>
    <w:rsid w:val="00F64809"/>
    <w:rsid w:val="00F648B0"/>
    <w:rsid w:val="00F64D62"/>
    <w:rsid w:val="00F64DBD"/>
    <w:rsid w:val="00F65C11"/>
    <w:rsid w:val="00F70D7A"/>
    <w:rsid w:val="00F712FB"/>
    <w:rsid w:val="00F713A6"/>
    <w:rsid w:val="00F72063"/>
    <w:rsid w:val="00F7292F"/>
    <w:rsid w:val="00F72D95"/>
    <w:rsid w:val="00F74165"/>
    <w:rsid w:val="00F75579"/>
    <w:rsid w:val="00F77A42"/>
    <w:rsid w:val="00F80BB9"/>
    <w:rsid w:val="00F81C05"/>
    <w:rsid w:val="00F82177"/>
    <w:rsid w:val="00F822B3"/>
    <w:rsid w:val="00F84030"/>
    <w:rsid w:val="00F85C08"/>
    <w:rsid w:val="00F870AC"/>
    <w:rsid w:val="00F8770F"/>
    <w:rsid w:val="00F921F9"/>
    <w:rsid w:val="00F94774"/>
    <w:rsid w:val="00F94AC1"/>
    <w:rsid w:val="00F94E0B"/>
    <w:rsid w:val="00F94E34"/>
    <w:rsid w:val="00F9567D"/>
    <w:rsid w:val="00F958FD"/>
    <w:rsid w:val="00F96743"/>
    <w:rsid w:val="00F96AF7"/>
    <w:rsid w:val="00FA0480"/>
    <w:rsid w:val="00FA1669"/>
    <w:rsid w:val="00FA263C"/>
    <w:rsid w:val="00FA2E69"/>
    <w:rsid w:val="00FA2EB2"/>
    <w:rsid w:val="00FA4F30"/>
    <w:rsid w:val="00FA580C"/>
    <w:rsid w:val="00FA752F"/>
    <w:rsid w:val="00FB0286"/>
    <w:rsid w:val="00FB3A8C"/>
    <w:rsid w:val="00FB4358"/>
    <w:rsid w:val="00FB51E1"/>
    <w:rsid w:val="00FB6CC2"/>
    <w:rsid w:val="00FB6E01"/>
    <w:rsid w:val="00FC06B5"/>
    <w:rsid w:val="00FC0BC2"/>
    <w:rsid w:val="00FC0EF6"/>
    <w:rsid w:val="00FC3DF5"/>
    <w:rsid w:val="00FC5FEB"/>
    <w:rsid w:val="00FD0D21"/>
    <w:rsid w:val="00FD6883"/>
    <w:rsid w:val="00FE22DE"/>
    <w:rsid w:val="00FE670A"/>
    <w:rsid w:val="00FE701B"/>
    <w:rsid w:val="00FE7257"/>
    <w:rsid w:val="00FF0162"/>
    <w:rsid w:val="00FF03F1"/>
    <w:rsid w:val="00FF1748"/>
    <w:rsid w:val="00FF30AC"/>
    <w:rsid w:val="00FF4278"/>
    <w:rsid w:val="00FF4764"/>
    <w:rsid w:val="00FF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AC5EBD71-6C58-4A11-B445-119A9984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92F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6" w:lineRule="auto"/>
      <w:outlineLvl w:val="0"/>
    </w:pPr>
    <w:rPr>
      <w:rFonts w:eastAsia="黑体"/>
      <w:b/>
      <w:bCs/>
      <w:kern w:val="44"/>
      <w:sz w:val="32"/>
      <w:szCs w:val="44"/>
      <w:lang w:val="x-none" w:eastAsia="x-none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bCs/>
      <w:sz w:val="28"/>
      <w:szCs w:val="32"/>
      <w:lang w:val="x-none" w:eastAsia="x-none"/>
    </w:rPr>
  </w:style>
  <w:style w:type="paragraph" w:styleId="3">
    <w:name w:val="heading 3"/>
    <w:basedOn w:val="a0"/>
    <w:next w:val="a"/>
    <w:link w:val="3Char"/>
    <w:qFormat/>
    <w:pPr>
      <w:keepNext/>
      <w:keepLines/>
      <w:spacing w:before="260" w:after="260" w:line="413" w:lineRule="auto"/>
      <w:outlineLvl w:val="2"/>
    </w:pPr>
    <w:rPr>
      <w:rFonts w:eastAsia="黑体" w:cs="Times New Roman"/>
      <w:b/>
      <w:bCs/>
      <w:szCs w:val="32"/>
      <w:lang w:val="x-none" w:eastAsia="x-none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bCs/>
      <w:szCs w:val="28"/>
      <w:lang w:val="x-none" w:eastAsia="x-none"/>
    </w:rPr>
  </w:style>
  <w:style w:type="paragraph" w:styleId="5">
    <w:name w:val="heading 5"/>
    <w:basedOn w:val="a"/>
    <w:next w:val="a"/>
    <w:link w:val="5Char"/>
    <w:qFormat/>
    <w:rsid w:val="00B165E7"/>
    <w:pPr>
      <w:keepNext/>
      <w:keepLines/>
      <w:spacing w:before="280" w:after="290" w:line="372" w:lineRule="auto"/>
      <w:outlineLvl w:val="4"/>
    </w:pPr>
    <w:rPr>
      <w:b/>
      <w:bCs/>
      <w:sz w:val="28"/>
      <w:szCs w:val="28"/>
      <w:lang w:val="x-none" w:eastAsia="x-none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17" w:lineRule="auto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rPr>
      <w:color w:val="800080"/>
      <w:u w:val="single"/>
    </w:rPr>
  </w:style>
  <w:style w:type="character" w:styleId="a5">
    <w:name w:val="annotation reference"/>
    <w:rPr>
      <w:sz w:val="21"/>
      <w:szCs w:val="21"/>
    </w:rPr>
  </w:style>
  <w:style w:type="character" w:styleId="a6">
    <w:name w:val="footnote reference"/>
    <w:rPr>
      <w:vertAlign w:val="superscript"/>
    </w:rPr>
  </w:style>
  <w:style w:type="character" w:styleId="a7">
    <w:name w:val="Hyperlink"/>
    <w:rPr>
      <w:color w:val="0000FF"/>
      <w:u w:val="single"/>
    </w:rPr>
  </w:style>
  <w:style w:type="character" w:customStyle="1" w:styleId="Char">
    <w:name w:val="页眉 Char"/>
    <w:link w:val="a8"/>
    <w:rPr>
      <w:kern w:val="2"/>
      <w:sz w:val="18"/>
      <w:szCs w:val="18"/>
    </w:rPr>
  </w:style>
  <w:style w:type="character" w:customStyle="1" w:styleId="Char0">
    <w:name w:val="页脚 Char"/>
    <w:link w:val="a9"/>
    <w:rPr>
      <w:kern w:val="2"/>
      <w:sz w:val="18"/>
      <w:szCs w:val="18"/>
    </w:rPr>
  </w:style>
  <w:style w:type="paragraph" w:styleId="aa">
    <w:name w:val="Document Map"/>
    <w:basedOn w:val="a"/>
    <w:link w:val="Char1"/>
    <w:uiPriority w:val="99"/>
    <w:semiHidden/>
    <w:unhideWhenUsed/>
    <w:rsid w:val="00DD492F"/>
    <w:rPr>
      <w:rFonts w:ascii="宋体"/>
      <w:sz w:val="18"/>
      <w:szCs w:val="18"/>
    </w:rPr>
  </w:style>
  <w:style w:type="character" w:customStyle="1" w:styleId="Char2">
    <w:name w:val="批注框文本 Char"/>
    <w:link w:val="ab"/>
    <w:rPr>
      <w:kern w:val="2"/>
      <w:sz w:val="18"/>
      <w:szCs w:val="18"/>
    </w:rPr>
  </w:style>
  <w:style w:type="character" w:customStyle="1" w:styleId="1Char">
    <w:name w:val="标题 1 Char"/>
    <w:link w:val="1"/>
    <w:rPr>
      <w:rFonts w:eastAsia="黑体"/>
      <w:b/>
      <w:bCs/>
      <w:kern w:val="44"/>
      <w:sz w:val="32"/>
      <w:szCs w:val="44"/>
      <w:lang w:val="x-none" w:eastAsia="x-none"/>
    </w:rPr>
  </w:style>
  <w:style w:type="character" w:customStyle="1" w:styleId="2Char">
    <w:name w:val="标题 2 Char"/>
    <w:link w:val="2"/>
    <w:rPr>
      <w:rFonts w:ascii="Arial" w:eastAsia="黑体" w:hAnsi="Arial"/>
      <w:b/>
      <w:bCs/>
      <w:kern w:val="2"/>
      <w:sz w:val="28"/>
      <w:szCs w:val="32"/>
      <w:lang w:val="x-none" w:eastAsia="x-none"/>
    </w:rPr>
  </w:style>
  <w:style w:type="character" w:customStyle="1" w:styleId="3Char">
    <w:name w:val="标题 3 Char"/>
    <w:link w:val="3"/>
    <w:rPr>
      <w:rFonts w:ascii="Arial" w:eastAsia="黑体" w:hAnsi="Arial"/>
      <w:b/>
      <w:bCs/>
      <w:kern w:val="2"/>
      <w:sz w:val="24"/>
      <w:szCs w:val="32"/>
      <w:lang w:val="x-none" w:eastAsia="x-none"/>
    </w:rPr>
  </w:style>
  <w:style w:type="character" w:customStyle="1" w:styleId="4Char">
    <w:name w:val="标题 4 Char"/>
    <w:link w:val="4"/>
    <w:rPr>
      <w:rFonts w:ascii="Arial" w:eastAsia="黑体" w:hAnsi="Arial"/>
      <w:b/>
      <w:bCs/>
      <w:kern w:val="2"/>
      <w:sz w:val="24"/>
      <w:szCs w:val="28"/>
      <w:lang w:val="x-none" w:eastAsia="x-none"/>
    </w:rPr>
  </w:style>
  <w:style w:type="character" w:customStyle="1" w:styleId="5Char">
    <w:name w:val="标题 5 Char"/>
    <w:link w:val="5"/>
    <w:rsid w:val="00B165E7"/>
    <w:rPr>
      <w:b/>
      <w:bCs/>
      <w:kern w:val="2"/>
      <w:sz w:val="28"/>
      <w:szCs w:val="28"/>
      <w:lang w:val="x-none" w:eastAsia="x-none"/>
    </w:rPr>
  </w:style>
  <w:style w:type="character" w:customStyle="1" w:styleId="11">
    <w:name w:val="标题 11"/>
    <w:aliases w:val="标题 1 Char Char Char Char Char Char Char1,标题 1 Char Char Char Char Char Char Char Char,标题 1 Char Char Char Char Char Char Char Char Char Char,标题 111,标题 1 Char Char Char Char Char Char Char11,标题 1 Char Char Char Char Char Char1 Char Char,标题 1111,标题 "/>
    <w:rPr>
      <w:rFonts w:eastAsia="黑体"/>
      <w:b/>
      <w:kern w:val="44"/>
      <w:sz w:val="32"/>
      <w:lang w:val="en-US" w:eastAsia="zh-CN"/>
    </w:rPr>
  </w:style>
  <w:style w:type="character" w:customStyle="1" w:styleId="Char3">
    <w:name w:val="批注文字 Char"/>
    <w:link w:val="ac"/>
    <w:rPr>
      <w:kern w:val="2"/>
      <w:sz w:val="24"/>
      <w:szCs w:val="24"/>
    </w:rPr>
  </w:style>
  <w:style w:type="character" w:customStyle="1" w:styleId="CharChar">
    <w:name w:val="方正正文 Char Char"/>
    <w:link w:val="ad"/>
    <w:rPr>
      <w:rFonts w:eastAsia="方正仿宋"/>
      <w:kern w:val="2"/>
      <w:sz w:val="32"/>
      <w:szCs w:val="24"/>
    </w:rPr>
  </w:style>
  <w:style w:type="character" w:customStyle="1" w:styleId="sl">
    <w:name w:val="sl"/>
  </w:style>
  <w:style w:type="character" w:customStyle="1" w:styleId="def">
    <w:name w:val="def"/>
  </w:style>
  <w:style w:type="paragraph" w:styleId="a8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1">
    <w:name w:val="文档结构图 Char"/>
    <w:link w:val="aa"/>
    <w:uiPriority w:val="99"/>
    <w:semiHidden/>
    <w:rsid w:val="00DD492F"/>
    <w:rPr>
      <w:rFonts w:ascii="宋体"/>
      <w:kern w:val="2"/>
      <w:sz w:val="18"/>
      <w:szCs w:val="18"/>
    </w:rPr>
  </w:style>
  <w:style w:type="paragraph" w:styleId="20">
    <w:name w:val="toc 2"/>
    <w:basedOn w:val="a"/>
    <w:next w:val="a"/>
    <w:uiPriority w:val="39"/>
    <w:pPr>
      <w:ind w:leftChars="200" w:left="420"/>
    </w:pPr>
  </w:style>
  <w:style w:type="paragraph" w:styleId="ae">
    <w:name w:val="Title"/>
    <w:basedOn w:val="a"/>
    <w:qFormat/>
    <w:pPr>
      <w:spacing w:before="240" w:after="60"/>
      <w:jc w:val="center"/>
      <w:outlineLvl w:val="0"/>
    </w:pPr>
    <w:rPr>
      <w:rFonts w:ascii="Arial" w:eastAsia="黑体" w:hAnsi="Arial" w:cs="Arial"/>
      <w:b/>
      <w:bCs/>
      <w:sz w:val="36"/>
      <w:szCs w:val="32"/>
    </w:rPr>
  </w:style>
  <w:style w:type="paragraph" w:styleId="21">
    <w:name w:val="Body Text 2"/>
    <w:basedOn w:val="a"/>
  </w:style>
  <w:style w:type="paragraph" w:styleId="ac">
    <w:name w:val="annotation text"/>
    <w:basedOn w:val="a"/>
    <w:link w:val="Char3"/>
    <w:pPr>
      <w:jc w:val="left"/>
    </w:pPr>
    <w:rPr>
      <w:lang w:val="x-none" w:eastAsia="x-none"/>
    </w:rPr>
  </w:style>
  <w:style w:type="paragraph" w:styleId="10">
    <w:name w:val="toc 1"/>
    <w:basedOn w:val="a"/>
    <w:next w:val="a"/>
    <w:uiPriority w:val="39"/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af">
    <w:name w:val="annotation subject"/>
    <w:basedOn w:val="ac"/>
    <w:next w:val="ac"/>
    <w:rPr>
      <w:b/>
      <w:bCs/>
    </w:rPr>
  </w:style>
  <w:style w:type="paragraph" w:styleId="a9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paragraph" w:styleId="ab">
    <w:name w:val="Balloon Text"/>
    <w:basedOn w:val="a"/>
    <w:link w:val="Char2"/>
    <w:rPr>
      <w:sz w:val="18"/>
      <w:szCs w:val="18"/>
      <w:lang w:val="x-none" w:eastAsia="x-none"/>
    </w:rPr>
  </w:style>
  <w:style w:type="paragraph" w:styleId="af0">
    <w:name w:val="footnote text"/>
    <w:basedOn w:val="a"/>
    <w:pPr>
      <w:snapToGrid w:val="0"/>
      <w:jc w:val="left"/>
    </w:pPr>
    <w:rPr>
      <w:sz w:val="18"/>
      <w:szCs w:val="18"/>
    </w:rPr>
  </w:style>
  <w:style w:type="paragraph" w:styleId="af1">
    <w:name w:val="Normal Indent"/>
    <w:basedOn w:val="a"/>
    <w:pPr>
      <w:ind w:firstLineChars="200" w:firstLine="420"/>
    </w:pPr>
  </w:style>
  <w:style w:type="paragraph" w:styleId="af2">
    <w:name w:val="Body Text"/>
    <w:basedOn w:val="a"/>
    <w:rPr>
      <w:rFonts w:ascii="Courier New" w:hAnsi="Courier New" w:cs="Courier New"/>
      <w:color w:val="0000FF"/>
    </w:rPr>
  </w:style>
  <w:style w:type="paragraph" w:customStyle="1" w:styleId="Style20">
    <w:name w:val="_Style 20"/>
    <w:basedOn w:val="a"/>
    <w:next w:val="a"/>
  </w:style>
  <w:style w:type="paragraph" w:customStyle="1" w:styleId="12">
    <w:name w:val="样式1"/>
    <w:basedOn w:val="1"/>
    <w:pPr>
      <w:keepLines w:val="0"/>
      <w:tabs>
        <w:tab w:val="left" w:pos="209"/>
      </w:tabs>
      <w:spacing w:before="120" w:after="120" w:line="240" w:lineRule="auto"/>
      <w:ind w:left="209" w:hanging="425"/>
      <w:jc w:val="left"/>
    </w:pPr>
    <w:rPr>
      <w:rFonts w:ascii="黑体" w:hAnsi="Arial"/>
      <w:bCs w:val="0"/>
      <w:kern w:val="0"/>
      <w:szCs w:val="20"/>
    </w:rPr>
  </w:style>
  <w:style w:type="paragraph" w:customStyle="1" w:styleId="xl24">
    <w:name w:val="xl24"/>
    <w:basedOn w:val="a"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CC"/>
      <w:spacing w:before="100" w:beforeAutospacing="1" w:after="100" w:afterAutospacing="1"/>
    </w:pPr>
    <w:rPr>
      <w:kern w:val="0"/>
    </w:rPr>
  </w:style>
  <w:style w:type="paragraph" w:customStyle="1" w:styleId="xl25">
    <w:name w:val="xl25"/>
    <w:basedOn w:val="a"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CC"/>
      <w:spacing w:before="100" w:beforeAutospacing="1" w:after="100" w:afterAutospacing="1"/>
    </w:pPr>
    <w:rPr>
      <w:rFonts w:ascii="宋体" w:hAnsi="宋体"/>
      <w:kern w:val="0"/>
      <w:sz w:val="20"/>
      <w:szCs w:val="20"/>
    </w:rPr>
  </w:style>
  <w:style w:type="paragraph" w:customStyle="1" w:styleId="xl26">
    <w:name w:val="xl26"/>
    <w:basedOn w:val="a"/>
    <w:pPr>
      <w:widowControl/>
      <w:pBdr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kern w:val="0"/>
      <w:sz w:val="20"/>
      <w:szCs w:val="20"/>
    </w:rPr>
  </w:style>
  <w:style w:type="paragraph" w:customStyle="1" w:styleId="xl27">
    <w:name w:val="xl27"/>
    <w:basedOn w:val="a"/>
    <w:pPr>
      <w:widowControl/>
      <w:pBdr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kern w:val="0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kern w:val="0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kern w:val="0"/>
      <w:sz w:val="20"/>
      <w:szCs w:val="20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xl28">
    <w:name w:val="xl28"/>
    <w:basedOn w:val="a"/>
    <w:pPr>
      <w:widowControl/>
      <w:pBdr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宋体" w:hAnsi="宋体"/>
      <w:kern w:val="0"/>
      <w:sz w:val="20"/>
      <w:szCs w:val="20"/>
    </w:rPr>
  </w:style>
  <w:style w:type="paragraph" w:customStyle="1" w:styleId="xl29">
    <w:name w:val="xl29"/>
    <w:basedOn w:val="a"/>
    <w:pPr>
      <w:widowControl/>
      <w:pBdr>
        <w:bottom w:val="single" w:sz="4" w:space="0" w:color="000000"/>
        <w:right w:val="single" w:sz="4" w:space="0" w:color="000000"/>
      </w:pBdr>
      <w:shd w:val="clear" w:color="auto" w:fill="FFFFCC"/>
      <w:spacing w:before="100" w:beforeAutospacing="1" w:after="100" w:afterAutospacing="1"/>
    </w:pPr>
    <w:rPr>
      <w:kern w:val="0"/>
      <w:sz w:val="20"/>
      <w:szCs w:val="20"/>
    </w:rPr>
  </w:style>
  <w:style w:type="paragraph" w:customStyle="1" w:styleId="xl30">
    <w:name w:val="xl30"/>
    <w:basedOn w:val="a"/>
    <w:pPr>
      <w:widowControl/>
      <w:pBdr>
        <w:bottom w:val="single" w:sz="4" w:space="0" w:color="000000"/>
        <w:right w:val="single" w:sz="4" w:space="0" w:color="000000"/>
      </w:pBdr>
      <w:shd w:val="clear" w:color="auto" w:fill="FFFFCC"/>
      <w:spacing w:before="100" w:beforeAutospacing="1" w:after="100" w:afterAutospacing="1"/>
    </w:pPr>
    <w:rPr>
      <w:kern w:val="0"/>
    </w:rPr>
  </w:style>
  <w:style w:type="paragraph" w:customStyle="1" w:styleId="xl31">
    <w:name w:val="xl31"/>
    <w:basedOn w:val="a"/>
    <w:pPr>
      <w:widowControl/>
      <w:pBdr>
        <w:bottom w:val="single" w:sz="4" w:space="0" w:color="000000"/>
        <w:right w:val="single" w:sz="4" w:space="0" w:color="000000"/>
      </w:pBdr>
      <w:shd w:val="clear" w:color="auto" w:fill="FFFFCC"/>
      <w:spacing w:before="100" w:beforeAutospacing="1" w:after="100" w:afterAutospacing="1"/>
    </w:pPr>
    <w:rPr>
      <w:rFonts w:ascii="宋体" w:hAnsi="宋体"/>
      <w:kern w:val="0"/>
      <w:sz w:val="20"/>
      <w:szCs w:val="20"/>
    </w:rPr>
  </w:style>
  <w:style w:type="paragraph" w:customStyle="1" w:styleId="Char4">
    <w:name w:val="Char"/>
    <w:basedOn w:val="a"/>
    <w:rsid w:val="00DD492F"/>
    <w:pPr>
      <w:shd w:val="clear" w:color="auto" w:fill="000080"/>
      <w:spacing w:line="360" w:lineRule="auto"/>
    </w:pPr>
    <w:rPr>
      <w:rFonts w:ascii="Tahoma" w:hAnsi="Tahoma"/>
      <w:shd w:val="clear" w:color="auto" w:fill="000080"/>
      <w:lang w:val="x-none" w:eastAsia="x-none"/>
    </w:rPr>
  </w:style>
  <w:style w:type="paragraph" w:styleId="af3">
    <w:name w:val="List Paragraph"/>
    <w:basedOn w:val="a"/>
    <w:qFormat/>
    <w:pPr>
      <w:ind w:firstLineChars="200" w:firstLine="420"/>
    </w:pPr>
  </w:style>
  <w:style w:type="paragraph" w:customStyle="1" w:styleId="ad">
    <w:name w:val="方正正文"/>
    <w:basedOn w:val="a"/>
    <w:link w:val="CharChar"/>
    <w:pPr>
      <w:snapToGrid w:val="0"/>
      <w:spacing w:line="317" w:lineRule="auto"/>
      <w:ind w:firstLineChars="200" w:firstLine="200"/>
    </w:pPr>
    <w:rPr>
      <w:rFonts w:eastAsia="方正仿宋"/>
      <w:sz w:val="32"/>
      <w:lang w:val="x-none" w:eastAsia="x-none"/>
    </w:rPr>
  </w:style>
  <w:style w:type="paragraph" w:customStyle="1" w:styleId="collapse-content">
    <w:name w:val="collapse-content"/>
    <w:basedOn w:val="a"/>
    <w:pPr>
      <w:widowControl/>
      <w:jc w:val="left"/>
    </w:pPr>
    <w:rPr>
      <w:rFonts w:ascii="宋体" w:hAnsi="宋体" w:cs="宋体"/>
      <w:kern w:val="0"/>
    </w:rPr>
  </w:style>
  <w:style w:type="paragraph" w:customStyle="1" w:styleId="via">
    <w:name w:val="via"/>
    <w:basedOn w:val="a"/>
    <w:pPr>
      <w:widowControl/>
      <w:jc w:val="left"/>
    </w:pPr>
    <w:rPr>
      <w:rFonts w:ascii="宋体" w:hAnsi="宋体" w:cs="宋体"/>
      <w:kern w:val="0"/>
    </w:rPr>
  </w:style>
  <w:style w:type="paragraph" w:styleId="a0">
    <w:name w:val="toa heading"/>
    <w:basedOn w:val="a"/>
    <w:next w:val="a"/>
    <w:pPr>
      <w:spacing w:before="120"/>
    </w:pPr>
    <w:rPr>
      <w:rFonts w:ascii="Arial" w:hAnsi="Arial" w:cs="Arial"/>
    </w:rPr>
  </w:style>
  <w:style w:type="table" w:styleId="af4">
    <w:name w:val="Table Grid"/>
    <w:basedOn w:val="a2"/>
    <w:uiPriority w:val="59"/>
    <w:rsid w:val="008364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toc 4"/>
    <w:basedOn w:val="a"/>
    <w:next w:val="a"/>
    <w:autoRedefine/>
    <w:uiPriority w:val="39"/>
    <w:unhideWhenUsed/>
    <w:rsid w:val="0028471D"/>
    <w:pPr>
      <w:ind w:leftChars="600" w:left="1260"/>
    </w:pPr>
  </w:style>
  <w:style w:type="paragraph" w:customStyle="1" w:styleId="af5">
    <w:name w:val="三级条标题"/>
    <w:basedOn w:val="a"/>
    <w:next w:val="a"/>
    <w:rsid w:val="000456EF"/>
    <w:pPr>
      <w:widowControl/>
      <w:outlineLvl w:val="4"/>
    </w:pPr>
    <w:rPr>
      <w:rFonts w:ascii="黑体" w:eastAsia="黑体"/>
      <w:sz w:val="21"/>
      <w:szCs w:val="22"/>
    </w:rPr>
  </w:style>
  <w:style w:type="paragraph" w:customStyle="1" w:styleId="13">
    <w:name w:val="列出段落1"/>
    <w:basedOn w:val="a"/>
    <w:uiPriority w:val="34"/>
    <w:qFormat/>
    <w:rsid w:val="002436E7"/>
    <w:pPr>
      <w:ind w:firstLineChars="200" w:firstLine="42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0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__1.vsdx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v6\&#32447;&#36335;&#20248;&#21270;\V6&#30340;&#32447;&#36335;&#35268;&#21010;\&#35814;&#32454;&#35774;&#35745;&#27169;&#2925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详细设计模版.dot</Template>
  <TotalTime>330</TotalTime>
  <Pages>9</Pages>
  <Words>516</Words>
  <Characters>2945</Characters>
  <Application>Microsoft Office Word</Application>
  <DocSecurity>0</DocSecurity>
  <PresentationFormat/>
  <Lines>24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详细设计</vt:lpstr>
    </vt:vector>
  </TitlesOfParts>
  <Company>langchao</Company>
  <LinksUpToDate>false</LinksUpToDate>
  <CharactersWithSpaces>3455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详细设计</dc:title>
  <dc:subject/>
  <dc:creator>rjzb</dc:creator>
  <cp:keywords/>
  <cp:lastModifiedBy>张田</cp:lastModifiedBy>
  <cp:revision>47</cp:revision>
  <cp:lastPrinted>2003-11-15T02:07:00Z</cp:lastPrinted>
  <dcterms:created xsi:type="dcterms:W3CDTF">2016-04-27T01:49:00Z</dcterms:created>
  <dcterms:modified xsi:type="dcterms:W3CDTF">2016-04-28T10:01:00Z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2052-8.1.0.3238</vt:lpwstr>
  </property>
</Properties>
</file>